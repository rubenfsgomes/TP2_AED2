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4999D" w14:textId="77777777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5ACCC9A9" wp14:editId="7D612E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5055863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715F499" w14:textId="77777777" w:rsidR="00DF198B" w:rsidRPr="00842E7C" w:rsidRDefault="00DF198B"/>
        </w:tc>
      </w:tr>
      <w:tr w:rsidR="00DF198B" w:rsidRPr="00842E7C" w14:paraId="1CB983EB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C0BF19B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140B587" w14:textId="77777777" w:rsidR="00DF198B" w:rsidRPr="00842E7C" w:rsidRDefault="00DC41CF" w:rsidP="00DC41CF">
            <w:pPr>
              <w:pStyle w:val="Ttulo1"/>
            </w:pPr>
            <w:bookmarkStart w:id="0" w:name="_Toc74343410"/>
            <w:bookmarkStart w:id="1" w:name="_Toc74343463"/>
            <w:bookmarkStart w:id="2" w:name="_Toc74344754"/>
            <w:bookmarkStart w:id="3" w:name="_Toc74422142"/>
            <w:bookmarkStart w:id="4" w:name="_Toc74428471"/>
            <w:r>
              <w:t>Relatório Trabalho Prático</w:t>
            </w:r>
            <w:bookmarkEnd w:id="0"/>
            <w:bookmarkEnd w:id="1"/>
            <w:bookmarkEnd w:id="2"/>
            <w:bookmarkEnd w:id="3"/>
            <w:bookmarkEnd w:id="4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A80DD60" w14:textId="77777777" w:rsidR="00DF198B" w:rsidRPr="00842E7C" w:rsidRDefault="00DF198B"/>
        </w:tc>
      </w:tr>
      <w:tr w:rsidR="00DF198B" w:rsidRPr="00842E7C" w14:paraId="53E2E93E" w14:textId="77777777" w:rsidTr="00185F4A">
        <w:trPr>
          <w:trHeight w:val="1837"/>
        </w:trPr>
        <w:tc>
          <w:tcPr>
            <w:tcW w:w="1170" w:type="dxa"/>
          </w:tcPr>
          <w:p w14:paraId="14069242" w14:textId="77777777" w:rsidR="00DF198B" w:rsidRPr="00842E7C" w:rsidRDefault="00DF198B"/>
        </w:tc>
        <w:tc>
          <w:tcPr>
            <w:tcW w:w="8460" w:type="dxa"/>
            <w:gridSpan w:val="7"/>
          </w:tcPr>
          <w:p w14:paraId="5B25B72E" w14:textId="77777777" w:rsidR="00DF198B" w:rsidRPr="00842E7C" w:rsidRDefault="00DF198B"/>
        </w:tc>
        <w:tc>
          <w:tcPr>
            <w:tcW w:w="1160" w:type="dxa"/>
          </w:tcPr>
          <w:p w14:paraId="50F14B4F" w14:textId="77777777" w:rsidR="00DF198B" w:rsidRPr="00842E7C" w:rsidRDefault="00DF198B"/>
        </w:tc>
      </w:tr>
      <w:tr w:rsidR="00DF198B" w:rsidRPr="00842E7C" w14:paraId="6473B95D" w14:textId="77777777" w:rsidTr="00185F4A">
        <w:trPr>
          <w:trHeight w:val="929"/>
        </w:trPr>
        <w:tc>
          <w:tcPr>
            <w:tcW w:w="2397" w:type="dxa"/>
            <w:gridSpan w:val="4"/>
          </w:tcPr>
          <w:p w14:paraId="431ADDAB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8B6C368" w14:textId="77777777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6736844" w14:textId="77777777" w:rsidR="00DF198B" w:rsidRPr="00842E7C" w:rsidRDefault="00DF198B"/>
        </w:tc>
      </w:tr>
      <w:tr w:rsidR="00DF198B" w:rsidRPr="00842E7C" w14:paraId="285E7333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69B1B9F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477F7FBF" w14:textId="3B7AB2DA" w:rsidR="00DF198B" w:rsidRPr="00842E7C" w:rsidRDefault="00DC41CF" w:rsidP="00874FE7">
            <w:pPr>
              <w:pStyle w:val="Ttulo2"/>
            </w:pPr>
            <w:bookmarkStart w:id="5" w:name="_Toc74343411"/>
            <w:bookmarkStart w:id="6" w:name="_Toc74343464"/>
            <w:bookmarkStart w:id="7" w:name="_Toc74344755"/>
            <w:bookmarkStart w:id="8" w:name="_Toc74422143"/>
            <w:bookmarkStart w:id="9" w:name="_Toc74428472"/>
            <w:r>
              <w:t>Rúben Filipe da Silva Gomes</w:t>
            </w:r>
            <w:bookmarkEnd w:id="5"/>
            <w:bookmarkEnd w:id="6"/>
            <w:bookmarkEnd w:id="7"/>
            <w:bookmarkEnd w:id="8"/>
            <w:bookmarkEnd w:id="9"/>
            <w:r w:rsidR="00A10DD7">
              <w:t xml:space="preserve"> nº21118</w:t>
            </w:r>
          </w:p>
        </w:tc>
        <w:tc>
          <w:tcPr>
            <w:tcW w:w="2398" w:type="dxa"/>
            <w:gridSpan w:val="4"/>
          </w:tcPr>
          <w:p w14:paraId="0154AC31" w14:textId="77777777" w:rsidR="00DF198B" w:rsidRPr="00842E7C" w:rsidRDefault="00DF198B"/>
        </w:tc>
      </w:tr>
      <w:tr w:rsidR="00DF198B" w:rsidRPr="00842E7C" w14:paraId="3028BD20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4A762320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312E5F6D" w14:textId="77777777" w:rsidR="00DC41CF" w:rsidRDefault="00DC41CF" w:rsidP="00874FE7">
            <w:pPr>
              <w:pStyle w:val="Ttulo3"/>
            </w:pPr>
            <w:bookmarkStart w:id="10" w:name="_Toc74343412"/>
            <w:bookmarkStart w:id="11" w:name="_Toc74343465"/>
            <w:bookmarkStart w:id="12" w:name="_Toc74344756"/>
            <w:bookmarkStart w:id="13" w:name="_Toc74422144"/>
            <w:bookmarkStart w:id="14" w:name="_Toc74428473"/>
            <w:r>
              <w:t>13/06/2021</w:t>
            </w:r>
            <w:bookmarkEnd w:id="10"/>
            <w:bookmarkEnd w:id="11"/>
            <w:bookmarkEnd w:id="12"/>
            <w:bookmarkEnd w:id="13"/>
            <w:bookmarkEnd w:id="14"/>
          </w:p>
          <w:bookmarkStart w:id="15" w:name="_Toc74343413"/>
          <w:bookmarkStart w:id="16" w:name="_Toc74343466"/>
          <w:bookmarkStart w:id="17" w:name="_Toc74344757"/>
          <w:bookmarkStart w:id="18" w:name="_Toc74422145"/>
          <w:bookmarkStart w:id="19" w:name="_Toc74428474"/>
          <w:p w14:paraId="5B0F9DD4" w14:textId="77777777" w:rsidR="00874FE7" w:rsidRPr="00842E7C" w:rsidRDefault="00102A73" w:rsidP="00874FE7">
            <w:pPr>
              <w:pStyle w:val="Ttulo3"/>
            </w:pPr>
            <w:sdt>
              <w:sdtPr>
                <w:id w:val="-1516760087"/>
                <w:placeholder>
                  <w:docPart w:val="0815B978340D4E37AD2E881DB098D47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842E7C">
                  <w:rPr>
                    <w:lang w:bidi="pt-PT"/>
                  </w:rPr>
                  <w:t>—</w:t>
                </w:r>
              </w:sdtContent>
            </w:sdt>
            <w:bookmarkEnd w:id="15"/>
            <w:bookmarkEnd w:id="16"/>
            <w:bookmarkEnd w:id="17"/>
            <w:bookmarkEnd w:id="18"/>
            <w:bookmarkEnd w:id="19"/>
          </w:p>
          <w:p w14:paraId="0126C7EE" w14:textId="77777777" w:rsidR="00DF198B" w:rsidRPr="00842E7C" w:rsidRDefault="00DC41CF" w:rsidP="00DC41CF">
            <w:pPr>
              <w:pStyle w:val="Ttulo3"/>
            </w:pPr>
            <w:bookmarkStart w:id="20" w:name="_Toc74343414"/>
            <w:bookmarkStart w:id="21" w:name="_Toc74343467"/>
            <w:bookmarkStart w:id="22" w:name="_Toc74344758"/>
            <w:bookmarkStart w:id="23" w:name="_Toc74422146"/>
            <w:bookmarkStart w:id="24" w:name="_Toc74428475"/>
            <w:r>
              <w:t>AED2</w:t>
            </w:r>
            <w:bookmarkEnd w:id="20"/>
            <w:bookmarkEnd w:id="21"/>
            <w:bookmarkEnd w:id="22"/>
            <w:bookmarkEnd w:id="23"/>
            <w:bookmarkEnd w:id="24"/>
          </w:p>
          <w:p w14:paraId="47D096E1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28391008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54BE5A10" w14:textId="77777777" w:rsidTr="00185F4A">
        <w:tc>
          <w:tcPr>
            <w:tcW w:w="2340" w:type="dxa"/>
            <w:gridSpan w:val="3"/>
          </w:tcPr>
          <w:p w14:paraId="25EC53A3" w14:textId="77777777" w:rsidR="00DF198B" w:rsidRPr="00842E7C" w:rsidRDefault="00DF198B"/>
        </w:tc>
        <w:tc>
          <w:tcPr>
            <w:tcW w:w="6120" w:type="dxa"/>
            <w:gridSpan w:val="3"/>
          </w:tcPr>
          <w:p w14:paraId="765153FA" w14:textId="77777777" w:rsidR="00DF198B" w:rsidRPr="00842E7C" w:rsidRDefault="00DF198B"/>
        </w:tc>
        <w:tc>
          <w:tcPr>
            <w:tcW w:w="2330" w:type="dxa"/>
            <w:gridSpan w:val="3"/>
          </w:tcPr>
          <w:p w14:paraId="290F8DC4" w14:textId="77777777" w:rsidR="00DF198B" w:rsidRPr="00842E7C" w:rsidRDefault="00DF198B"/>
        </w:tc>
      </w:tr>
    </w:tbl>
    <w:p w14:paraId="25920B0E" w14:textId="77777777" w:rsidR="00DF198B" w:rsidRPr="00842E7C" w:rsidRDefault="00DF198B"/>
    <w:p w14:paraId="6EBED97F" w14:textId="77777777" w:rsidR="009611A0" w:rsidRPr="00842E7C" w:rsidRDefault="009611A0"/>
    <w:p w14:paraId="2AAACCEE" w14:textId="77777777" w:rsidR="009611A0" w:rsidRPr="00842E7C" w:rsidRDefault="009611A0"/>
    <w:p w14:paraId="7584A099" w14:textId="77777777" w:rsidR="009611A0" w:rsidRDefault="009611A0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497311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D435A" w14:textId="77777777" w:rsidR="009570FA" w:rsidRPr="009570FA" w:rsidRDefault="00DC41CF" w:rsidP="00C956AE">
          <w:pPr>
            <w:pStyle w:val="Cabealhodondice"/>
            <w:rPr>
              <w:noProof/>
              <w:sz w:val="48"/>
              <w:szCs w:val="48"/>
            </w:rPr>
          </w:pPr>
          <w:r w:rsidRPr="009570FA">
            <w:rPr>
              <w:sz w:val="52"/>
              <w:szCs w:val="52"/>
            </w:rPr>
            <w:t>Índice</w:t>
          </w:r>
          <w:r w:rsidRPr="009570FA">
            <w:rPr>
              <w:sz w:val="48"/>
              <w:szCs w:val="48"/>
            </w:rPr>
            <w:fldChar w:fldCharType="begin"/>
          </w:r>
          <w:r w:rsidRPr="009570FA">
            <w:rPr>
              <w:sz w:val="48"/>
              <w:szCs w:val="48"/>
            </w:rPr>
            <w:instrText xml:space="preserve"> TOC \o "1-3" \h \z \u </w:instrText>
          </w:r>
          <w:r w:rsidRPr="009570FA">
            <w:rPr>
              <w:sz w:val="48"/>
              <w:szCs w:val="48"/>
            </w:rPr>
            <w:fldChar w:fldCharType="separate"/>
          </w:r>
        </w:p>
        <w:p w14:paraId="1A50D574" w14:textId="47ABB508" w:rsidR="009570FA" w:rsidRPr="009570FA" w:rsidRDefault="009570FA">
          <w:pPr>
            <w:pStyle w:val="ndice3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</w:p>
        <w:p w14:paraId="2A198C1F" w14:textId="3020E634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76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Introdução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_Toc74428476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3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12157F4" w14:textId="3460E29F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77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Estruturas de Dados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_Toc74428477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4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7380B8C" w14:textId="2725B365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78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Leitura e inserção dos dados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_Toc74428478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6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C1FE6E1" w14:textId="1694823F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79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Exercicios propostos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_Toc74428479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7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EE92A98" w14:textId="2C21BA04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0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1: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_Toc74428480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7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213CF93" w14:textId="2CBE1A37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1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2: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_Toc74428481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7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D0F29BE" w14:textId="223E9E73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2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3: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_Toc74428482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8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9C15B3A" w14:textId="34FF8E24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3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4: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_Toc74428483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8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9D5ADFE" w14:textId="40499EDB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4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5: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_Toc74428484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8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580AEA8" w14:textId="3F5471A6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5" w:history="1">
            <w:r w:rsidR="009570FA" w:rsidRPr="009570FA">
              <w:rPr>
                <w:rStyle w:val="Hiperligao"/>
                <w:noProof/>
                <w:sz w:val="40"/>
                <w:szCs w:val="40"/>
                <w:lang w:val="en-US"/>
              </w:rPr>
              <w:t>Alinea 6: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_Toc74428485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9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4B94484" w14:textId="53AE2F5C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6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Funcionalidades extra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_Toc74428486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9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2863B7D" w14:textId="2E6DECBE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7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Alterar distância e duração de uma dada ligação: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_Toc74428487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9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2A52BD0" w14:textId="742802A2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8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Adicionar ou remover um aeroporto: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_Toc74428488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9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58E98B7" w14:textId="3164BFDB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89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Adicionar nova ligação entre dois aeroportos: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_Toc74428489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10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A856944" w14:textId="6090A89F" w:rsidR="009570FA" w:rsidRPr="009570FA" w:rsidRDefault="00102A73">
          <w:pPr>
            <w:pStyle w:val="ndice2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90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Adicionar uma nova cidade: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_Toc74428490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10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B2425CE" w14:textId="322729F3" w:rsidR="009570FA" w:rsidRPr="009570FA" w:rsidRDefault="00102A73">
          <w:pPr>
            <w:pStyle w:val="ndice1"/>
            <w:tabs>
              <w:tab w:val="right" w:leader="dot" w:pos="10774"/>
            </w:tabs>
            <w:rPr>
              <w:rFonts w:eastAsiaTheme="minorEastAsia"/>
              <w:noProof/>
              <w:sz w:val="36"/>
              <w:szCs w:val="36"/>
              <w:lang w:eastAsia="pt-PT"/>
            </w:rPr>
          </w:pPr>
          <w:hyperlink w:anchor="_Toc74428491" w:history="1">
            <w:r w:rsidR="009570FA" w:rsidRPr="009570FA">
              <w:rPr>
                <w:rStyle w:val="Hiperligao"/>
                <w:noProof/>
                <w:sz w:val="40"/>
                <w:szCs w:val="40"/>
              </w:rPr>
              <w:t>Conclusão</w:t>
            </w:r>
            <w:r w:rsidR="009570FA" w:rsidRPr="009570FA">
              <w:rPr>
                <w:noProof/>
                <w:webHidden/>
                <w:sz w:val="40"/>
                <w:szCs w:val="40"/>
              </w:rPr>
              <w:tab/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begin"/>
            </w:r>
            <w:r w:rsidR="009570FA" w:rsidRPr="009570FA">
              <w:rPr>
                <w:noProof/>
                <w:webHidden/>
                <w:sz w:val="40"/>
                <w:szCs w:val="40"/>
              </w:rPr>
              <w:instrText xml:space="preserve"> PAGEREF _Toc74428491 \h </w:instrText>
            </w:r>
            <w:r w:rsidR="009570FA" w:rsidRPr="009570FA">
              <w:rPr>
                <w:noProof/>
                <w:webHidden/>
                <w:sz w:val="40"/>
                <w:szCs w:val="40"/>
              </w:rPr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570FA" w:rsidRPr="009570FA">
              <w:rPr>
                <w:noProof/>
                <w:webHidden/>
                <w:sz w:val="40"/>
                <w:szCs w:val="40"/>
              </w:rPr>
              <w:t>11</w:t>
            </w:r>
            <w:r w:rsidR="009570FA" w:rsidRPr="009570FA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D4D39B0" w14:textId="77777777" w:rsidR="00DC41CF" w:rsidRDefault="00DC41CF">
          <w:r w:rsidRPr="009570FA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26AAFE37" w14:textId="77777777" w:rsidR="00DC41CF" w:rsidRDefault="00DC41CF"/>
    <w:p w14:paraId="08E73F54" w14:textId="77777777" w:rsidR="00DC41CF" w:rsidRDefault="00DC41CF"/>
    <w:p w14:paraId="2A752799" w14:textId="77777777" w:rsidR="00DC41CF" w:rsidRDefault="00DC41CF"/>
    <w:p w14:paraId="6B7CE741" w14:textId="77777777" w:rsidR="00DC41CF" w:rsidRDefault="00DC41CF"/>
    <w:p w14:paraId="31C09E2D" w14:textId="77777777" w:rsidR="00DC41CF" w:rsidRDefault="00DC41CF"/>
    <w:p w14:paraId="4580FE09" w14:textId="77777777" w:rsidR="00DC41CF" w:rsidRDefault="00DC41CF"/>
    <w:p w14:paraId="009E895F" w14:textId="77777777" w:rsidR="00DC41CF" w:rsidRDefault="00DC41CF"/>
    <w:p w14:paraId="5D08BCC7" w14:textId="77777777" w:rsidR="00DC41CF" w:rsidRDefault="00DC41CF"/>
    <w:p w14:paraId="333F1222" w14:textId="77777777" w:rsidR="00DC41CF" w:rsidRDefault="00DC41CF"/>
    <w:p w14:paraId="15A7809D" w14:textId="77777777" w:rsidR="00DC41CF" w:rsidRDefault="00DC41CF"/>
    <w:p w14:paraId="63ADCDB6" w14:textId="3296A794" w:rsidR="00DC41CF" w:rsidRDefault="00DC41CF"/>
    <w:p w14:paraId="0D4B7422" w14:textId="77777777" w:rsidR="00102A73" w:rsidRDefault="00102A73"/>
    <w:p w14:paraId="1DB99F1A" w14:textId="77777777" w:rsidR="00DC41CF" w:rsidRDefault="00DC41CF"/>
    <w:p w14:paraId="75197611" w14:textId="77777777" w:rsidR="00DC41CF" w:rsidRDefault="00DC41CF"/>
    <w:p w14:paraId="6CD37145" w14:textId="77777777" w:rsidR="00DC41CF" w:rsidRDefault="00DC41CF"/>
    <w:p w14:paraId="06AD5117" w14:textId="77777777" w:rsidR="00DC41CF" w:rsidRDefault="00DC41CF" w:rsidP="00DC41CF">
      <w:pPr>
        <w:pStyle w:val="Ttulo1"/>
      </w:pPr>
      <w:bookmarkStart w:id="25" w:name="_Toc74428476"/>
      <w:r w:rsidRPr="00DC41CF">
        <w:lastRenderedPageBreak/>
        <w:t>Introdução</w:t>
      </w:r>
      <w:bookmarkEnd w:id="25"/>
    </w:p>
    <w:p w14:paraId="420C9DEC" w14:textId="77777777" w:rsidR="00DC41CF" w:rsidRDefault="00DC41CF" w:rsidP="00DF47E1">
      <w:pPr>
        <w:rPr>
          <w:sz w:val="32"/>
          <w:szCs w:val="32"/>
        </w:rPr>
      </w:pPr>
    </w:p>
    <w:p w14:paraId="791333E8" w14:textId="77777777" w:rsidR="00DC41CF" w:rsidRDefault="00DC41CF" w:rsidP="00DF47E1">
      <w:pPr>
        <w:ind w:firstLine="720"/>
        <w:rPr>
          <w:sz w:val="32"/>
          <w:szCs w:val="32"/>
        </w:rPr>
      </w:pPr>
      <w:r>
        <w:rPr>
          <w:sz w:val="32"/>
          <w:szCs w:val="32"/>
        </w:rPr>
        <w:t>Como segundo trabalho prático para o 2º semestre, foi-nos proposto fazer um trabalho projeto em C. Este projeto sendo a gestão de 2 ficheiros ligados a vários aeroportos e os seus voos entre si.</w:t>
      </w:r>
    </w:p>
    <w:p w14:paraId="70BB4EED" w14:textId="77777777" w:rsidR="00DC41CF" w:rsidRDefault="00DC41CF" w:rsidP="00DF47E1">
      <w:pPr>
        <w:ind w:firstLine="720"/>
        <w:rPr>
          <w:sz w:val="32"/>
          <w:szCs w:val="32"/>
        </w:rPr>
      </w:pPr>
      <w:r>
        <w:rPr>
          <w:sz w:val="32"/>
          <w:szCs w:val="32"/>
        </w:rPr>
        <w:t>Com estes 2 ficheiros foi proposto guardar as suas informações nas estruturas de dados mais adequadas ao que nos é pedido. Também a realização de várias funcionalidades que concretizam o que nos foi pedido para este trabalho prático.</w:t>
      </w:r>
    </w:p>
    <w:p w14:paraId="5CCFDFD8" w14:textId="77777777" w:rsidR="00DC41CF" w:rsidRDefault="00DC41CF" w:rsidP="00DF47E1">
      <w:pPr>
        <w:ind w:firstLine="720"/>
        <w:rPr>
          <w:sz w:val="32"/>
          <w:szCs w:val="32"/>
        </w:rPr>
      </w:pPr>
      <w:r>
        <w:rPr>
          <w:sz w:val="32"/>
          <w:szCs w:val="32"/>
        </w:rPr>
        <w:t>Nas seguintes páginas vou abordar todo o desenvolvimento do trabalho, desde as estruturas de dados escolhidas até às funções que criei e porque for</w:t>
      </w:r>
      <w:r w:rsidR="00DF47E1">
        <w:rPr>
          <w:sz w:val="32"/>
          <w:szCs w:val="32"/>
        </w:rPr>
        <w:t>am</w:t>
      </w:r>
      <w:r>
        <w:rPr>
          <w:sz w:val="32"/>
          <w:szCs w:val="32"/>
        </w:rPr>
        <w:t xml:space="preserve"> criadas.</w:t>
      </w:r>
    </w:p>
    <w:p w14:paraId="2DCB4427" w14:textId="77777777" w:rsidR="00DF47E1" w:rsidRDefault="00DF47E1" w:rsidP="00DF47E1">
      <w:pPr>
        <w:ind w:firstLine="720"/>
        <w:rPr>
          <w:sz w:val="32"/>
          <w:szCs w:val="32"/>
        </w:rPr>
      </w:pPr>
    </w:p>
    <w:p w14:paraId="6A02481C" w14:textId="77777777" w:rsidR="00DF47E1" w:rsidRDefault="00DF47E1" w:rsidP="00DF47E1">
      <w:pPr>
        <w:ind w:firstLine="720"/>
        <w:rPr>
          <w:sz w:val="32"/>
          <w:szCs w:val="32"/>
        </w:rPr>
      </w:pPr>
    </w:p>
    <w:p w14:paraId="74953FFF" w14:textId="77777777" w:rsidR="00DF47E1" w:rsidRDefault="00DF47E1" w:rsidP="00DF47E1">
      <w:pPr>
        <w:ind w:firstLine="720"/>
        <w:rPr>
          <w:sz w:val="32"/>
          <w:szCs w:val="32"/>
        </w:rPr>
      </w:pPr>
    </w:p>
    <w:p w14:paraId="1CC51412" w14:textId="77777777" w:rsidR="00DF47E1" w:rsidRDefault="00DF47E1" w:rsidP="00DF47E1">
      <w:pPr>
        <w:ind w:firstLine="720"/>
        <w:rPr>
          <w:sz w:val="32"/>
          <w:szCs w:val="32"/>
        </w:rPr>
      </w:pPr>
    </w:p>
    <w:p w14:paraId="4F9FC8E2" w14:textId="77777777" w:rsidR="00DF47E1" w:rsidRDefault="00DF47E1" w:rsidP="00DF47E1">
      <w:pPr>
        <w:ind w:firstLine="720"/>
        <w:rPr>
          <w:sz w:val="32"/>
          <w:szCs w:val="32"/>
        </w:rPr>
      </w:pPr>
    </w:p>
    <w:p w14:paraId="3FEA77D8" w14:textId="77777777" w:rsidR="00DF47E1" w:rsidRDefault="00DF47E1" w:rsidP="00DF47E1">
      <w:pPr>
        <w:ind w:firstLine="720"/>
        <w:rPr>
          <w:sz w:val="32"/>
          <w:szCs w:val="32"/>
        </w:rPr>
      </w:pPr>
    </w:p>
    <w:p w14:paraId="210468F8" w14:textId="77777777" w:rsidR="00DF47E1" w:rsidRDefault="00DF47E1" w:rsidP="00DF47E1">
      <w:pPr>
        <w:ind w:firstLine="720"/>
        <w:rPr>
          <w:sz w:val="32"/>
          <w:szCs w:val="32"/>
        </w:rPr>
      </w:pPr>
    </w:p>
    <w:p w14:paraId="413BC138" w14:textId="77777777" w:rsidR="00DF47E1" w:rsidRDefault="00DF47E1" w:rsidP="00DF47E1">
      <w:pPr>
        <w:ind w:firstLine="720"/>
        <w:rPr>
          <w:sz w:val="32"/>
          <w:szCs w:val="32"/>
        </w:rPr>
      </w:pPr>
    </w:p>
    <w:p w14:paraId="2C7053FE" w14:textId="77777777" w:rsidR="00DF47E1" w:rsidRDefault="00DF47E1" w:rsidP="00DF47E1">
      <w:pPr>
        <w:ind w:firstLine="720"/>
        <w:rPr>
          <w:sz w:val="32"/>
          <w:szCs w:val="32"/>
        </w:rPr>
      </w:pPr>
    </w:p>
    <w:p w14:paraId="6C52F829" w14:textId="77777777" w:rsidR="00DF47E1" w:rsidRDefault="00DF47E1" w:rsidP="00DF47E1">
      <w:pPr>
        <w:ind w:firstLine="720"/>
        <w:rPr>
          <w:sz w:val="32"/>
          <w:szCs w:val="32"/>
        </w:rPr>
      </w:pPr>
    </w:p>
    <w:p w14:paraId="46072246" w14:textId="77777777" w:rsidR="00DF47E1" w:rsidRDefault="00DF47E1" w:rsidP="00DF47E1">
      <w:pPr>
        <w:ind w:firstLine="720"/>
        <w:rPr>
          <w:sz w:val="32"/>
          <w:szCs w:val="32"/>
        </w:rPr>
      </w:pPr>
    </w:p>
    <w:p w14:paraId="1ABAA821" w14:textId="77777777" w:rsidR="00DF47E1" w:rsidRDefault="00DF47E1" w:rsidP="00DF47E1">
      <w:pPr>
        <w:ind w:firstLine="720"/>
        <w:rPr>
          <w:sz w:val="32"/>
          <w:szCs w:val="32"/>
        </w:rPr>
      </w:pPr>
    </w:p>
    <w:p w14:paraId="05D0C585" w14:textId="77777777" w:rsidR="00DF47E1" w:rsidRDefault="00DF47E1" w:rsidP="00DF47E1">
      <w:pPr>
        <w:ind w:firstLine="720"/>
        <w:rPr>
          <w:sz w:val="32"/>
          <w:szCs w:val="32"/>
        </w:rPr>
      </w:pPr>
    </w:p>
    <w:p w14:paraId="35363664" w14:textId="77777777" w:rsidR="00DF47E1" w:rsidRDefault="00DF47E1" w:rsidP="00DF47E1">
      <w:pPr>
        <w:ind w:firstLine="720"/>
        <w:rPr>
          <w:sz w:val="32"/>
          <w:szCs w:val="32"/>
        </w:rPr>
      </w:pPr>
    </w:p>
    <w:p w14:paraId="7BD16135" w14:textId="77777777" w:rsidR="00DF47E1" w:rsidRDefault="00DF47E1" w:rsidP="00DF47E1">
      <w:pPr>
        <w:ind w:firstLine="720"/>
        <w:rPr>
          <w:sz w:val="32"/>
          <w:szCs w:val="32"/>
        </w:rPr>
      </w:pPr>
    </w:p>
    <w:p w14:paraId="2A8B2804" w14:textId="77777777" w:rsidR="00DF47E1" w:rsidRDefault="00DF47E1" w:rsidP="00DF47E1">
      <w:pPr>
        <w:ind w:firstLine="720"/>
        <w:rPr>
          <w:sz w:val="32"/>
          <w:szCs w:val="32"/>
        </w:rPr>
      </w:pPr>
    </w:p>
    <w:p w14:paraId="411C9953" w14:textId="77777777" w:rsidR="00DF47E1" w:rsidRDefault="00DF47E1" w:rsidP="00102A73">
      <w:pPr>
        <w:rPr>
          <w:sz w:val="32"/>
          <w:szCs w:val="32"/>
        </w:rPr>
      </w:pPr>
    </w:p>
    <w:p w14:paraId="0132D7A7" w14:textId="77777777" w:rsidR="00DF47E1" w:rsidRDefault="00DF47E1" w:rsidP="00DF47E1">
      <w:pPr>
        <w:ind w:firstLine="720"/>
        <w:rPr>
          <w:sz w:val="32"/>
          <w:szCs w:val="32"/>
        </w:rPr>
      </w:pPr>
    </w:p>
    <w:p w14:paraId="1687D49F" w14:textId="2D070017" w:rsidR="00DF47E1" w:rsidRDefault="00DF47E1" w:rsidP="00DF47E1">
      <w:pPr>
        <w:ind w:firstLine="720"/>
        <w:rPr>
          <w:sz w:val="32"/>
          <w:szCs w:val="32"/>
        </w:rPr>
      </w:pPr>
    </w:p>
    <w:p w14:paraId="009B4C59" w14:textId="60CCAB93" w:rsidR="00102A73" w:rsidRDefault="00102A73" w:rsidP="00DF47E1">
      <w:pPr>
        <w:ind w:firstLine="720"/>
        <w:rPr>
          <w:sz w:val="32"/>
          <w:szCs w:val="32"/>
        </w:rPr>
      </w:pPr>
    </w:p>
    <w:p w14:paraId="26DF1DEA" w14:textId="588B7472" w:rsidR="00102A73" w:rsidRDefault="00102A73" w:rsidP="00DF47E1">
      <w:pPr>
        <w:ind w:firstLine="720"/>
        <w:rPr>
          <w:sz w:val="32"/>
          <w:szCs w:val="32"/>
        </w:rPr>
      </w:pPr>
    </w:p>
    <w:p w14:paraId="78FF1C77" w14:textId="6DF40660" w:rsidR="00102A73" w:rsidRDefault="00102A73" w:rsidP="00DF47E1">
      <w:pPr>
        <w:ind w:firstLine="720"/>
        <w:rPr>
          <w:sz w:val="32"/>
          <w:szCs w:val="32"/>
        </w:rPr>
      </w:pPr>
    </w:p>
    <w:p w14:paraId="45A58889" w14:textId="7A73CCC1" w:rsidR="00102A73" w:rsidRDefault="00102A73" w:rsidP="00DF47E1">
      <w:pPr>
        <w:ind w:firstLine="720"/>
        <w:rPr>
          <w:sz w:val="32"/>
          <w:szCs w:val="32"/>
        </w:rPr>
      </w:pPr>
    </w:p>
    <w:p w14:paraId="4782F1E9" w14:textId="058763C5" w:rsidR="00102A73" w:rsidRDefault="00102A73" w:rsidP="00DF47E1">
      <w:pPr>
        <w:ind w:firstLine="720"/>
        <w:rPr>
          <w:sz w:val="32"/>
          <w:szCs w:val="32"/>
        </w:rPr>
      </w:pPr>
    </w:p>
    <w:p w14:paraId="360B342A" w14:textId="77777777" w:rsidR="00102A73" w:rsidRDefault="00102A73" w:rsidP="00DF47E1">
      <w:pPr>
        <w:ind w:firstLine="720"/>
        <w:rPr>
          <w:sz w:val="32"/>
          <w:szCs w:val="32"/>
        </w:rPr>
      </w:pPr>
    </w:p>
    <w:p w14:paraId="73F49F04" w14:textId="77777777" w:rsidR="00DF47E1" w:rsidRDefault="00DF47E1" w:rsidP="00DF47E1">
      <w:pPr>
        <w:ind w:firstLine="720"/>
        <w:rPr>
          <w:sz w:val="32"/>
          <w:szCs w:val="32"/>
        </w:rPr>
      </w:pPr>
    </w:p>
    <w:p w14:paraId="0A855E32" w14:textId="77777777" w:rsidR="00DF47E1" w:rsidRDefault="00DF47E1" w:rsidP="00DF47E1">
      <w:pPr>
        <w:pStyle w:val="Ttulo1"/>
      </w:pPr>
      <w:bookmarkStart w:id="26" w:name="_Toc74428477"/>
      <w:r>
        <w:lastRenderedPageBreak/>
        <w:t>Estruturas de Dados</w:t>
      </w:r>
      <w:bookmarkEnd w:id="26"/>
    </w:p>
    <w:p w14:paraId="397B5817" w14:textId="77777777" w:rsidR="00DF47E1" w:rsidRDefault="00DF47E1" w:rsidP="00DF47E1"/>
    <w:p w14:paraId="4BEF3F79" w14:textId="77777777" w:rsidR="00DF47E1" w:rsidRDefault="00DF47E1" w:rsidP="00DF47E1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Para guardar a informação dos ficheiros no programa decidi usar </w:t>
      </w:r>
      <w:proofErr w:type="spellStart"/>
      <w:r>
        <w:rPr>
          <w:sz w:val="32"/>
          <w:szCs w:val="32"/>
        </w:rPr>
        <w:t>Hash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Tables</w:t>
      </w:r>
      <w:proofErr w:type="spellEnd"/>
      <w:r>
        <w:rPr>
          <w:sz w:val="32"/>
          <w:szCs w:val="32"/>
        </w:rPr>
        <w:t xml:space="preserve"> (uma para cada ficheiro). </w:t>
      </w:r>
    </w:p>
    <w:p w14:paraId="3462EBFC" w14:textId="77777777" w:rsidR="00DF47E1" w:rsidRDefault="00DF47E1" w:rsidP="00DF47E1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 primeiras estruturas a ser criada foram as listas que são usadas para cada posição das </w:t>
      </w:r>
      <w:proofErr w:type="spellStart"/>
      <w:r>
        <w:rPr>
          <w:sz w:val="32"/>
          <w:szCs w:val="32"/>
        </w:rPr>
        <w:t>Hash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Tables</w:t>
      </w:r>
      <w:proofErr w:type="spellEnd"/>
      <w:r>
        <w:rPr>
          <w:sz w:val="32"/>
          <w:szCs w:val="32"/>
        </w:rPr>
        <w:t>, tendo sido criada tanto uma para os aeroportos, como uma para os voos:</w:t>
      </w:r>
    </w:p>
    <w:p w14:paraId="5203F305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</w:p>
    <w:p w14:paraId="7C8EE3CD" w14:textId="77777777" w:rsidR="00DF47E1" w:rsidRDefault="00C956AE" w:rsidP="00DF47E1">
      <w:pPr>
        <w:tabs>
          <w:tab w:val="left" w:pos="7668"/>
        </w:tabs>
        <w:rPr>
          <w:sz w:val="32"/>
          <w:szCs w:val="32"/>
        </w:rPr>
      </w:pPr>
      <w:r w:rsidRPr="00DF47E1">
        <w:rPr>
          <w:noProof/>
          <w:sz w:val="32"/>
          <w:szCs w:val="32"/>
        </w:rPr>
        <w:drawing>
          <wp:inline distT="0" distB="0" distL="0" distR="0" wp14:anchorId="144F9F4B" wp14:editId="4D9EACFA">
            <wp:extent cx="3000375" cy="38862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1946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 xml:space="preserve"> (linhas 30 a 50)              imagem 1</w:t>
      </w:r>
    </w:p>
    <w:p w14:paraId="1AC45831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</w:p>
    <w:p w14:paraId="79780765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 xml:space="preserve">       De seguida foram criadas as </w:t>
      </w:r>
      <w:proofErr w:type="spellStart"/>
      <w:r>
        <w:rPr>
          <w:sz w:val="32"/>
          <w:szCs w:val="32"/>
        </w:rPr>
        <w:t>Hash</w:t>
      </w:r>
      <w:proofErr w:type="spellEnd"/>
      <w:r w:rsidR="00C956A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Tables</w:t>
      </w:r>
      <w:proofErr w:type="spellEnd"/>
      <w:r>
        <w:rPr>
          <w:sz w:val="32"/>
          <w:szCs w:val="32"/>
        </w:rPr>
        <w:t>:</w:t>
      </w:r>
    </w:p>
    <w:p w14:paraId="0CC0A55B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</w:p>
    <w:p w14:paraId="55944AAE" w14:textId="77777777" w:rsidR="00DF47E1" w:rsidRDefault="00C956AE" w:rsidP="00DF47E1">
      <w:pPr>
        <w:tabs>
          <w:tab w:val="left" w:pos="7668"/>
        </w:tabs>
        <w:rPr>
          <w:sz w:val="32"/>
          <w:szCs w:val="32"/>
        </w:rPr>
      </w:pPr>
      <w:r w:rsidRPr="00DF47E1">
        <w:rPr>
          <w:noProof/>
          <w:sz w:val="32"/>
          <w:szCs w:val="32"/>
        </w:rPr>
        <w:drawing>
          <wp:inline distT="0" distB="0" distL="0" distR="0" wp14:anchorId="5B5EDD84" wp14:editId="616503F7">
            <wp:extent cx="2191056" cy="2162477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DF03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>(linhas 52 a 62</w:t>
      </w:r>
      <w:proofErr w:type="gramStart"/>
      <w:r>
        <w:rPr>
          <w:sz w:val="32"/>
          <w:szCs w:val="32"/>
        </w:rPr>
        <w:t>)  imagem</w:t>
      </w:r>
      <w:proofErr w:type="gramEnd"/>
      <w:r>
        <w:rPr>
          <w:sz w:val="32"/>
          <w:szCs w:val="32"/>
        </w:rPr>
        <w:t xml:space="preserve"> 2</w:t>
      </w:r>
    </w:p>
    <w:p w14:paraId="23D53BDA" w14:textId="77777777" w:rsidR="00C956AE" w:rsidRDefault="00C956AE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Como mostra na imagem 1, todos os aeroportos têm uma lista com todos os seus destinos e uma com todas as suas origens. Isto foi feito para facilitar a navegação dos destinos e origens quando esta é necessária nas funções implementadas, como vou mostrar a seguir.</w:t>
      </w:r>
    </w:p>
    <w:p w14:paraId="4665D1CB" w14:textId="77777777" w:rsidR="00C956AE" w:rsidRDefault="00C956AE" w:rsidP="00DF47E1">
      <w:pPr>
        <w:tabs>
          <w:tab w:val="left" w:pos="7668"/>
        </w:tabs>
        <w:rPr>
          <w:sz w:val="32"/>
          <w:szCs w:val="32"/>
        </w:rPr>
      </w:pPr>
      <w:r w:rsidRPr="00C956AE">
        <w:rPr>
          <w:noProof/>
          <w:sz w:val="32"/>
          <w:szCs w:val="32"/>
        </w:rPr>
        <w:drawing>
          <wp:inline distT="0" distB="0" distL="0" distR="0" wp14:anchorId="7B5613F6" wp14:editId="3048C086">
            <wp:extent cx="2467319" cy="2276793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A0B" w14:textId="77777777" w:rsidR="00C956AE" w:rsidRDefault="00C956AE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>(linhas 17 a 28)    imagem 3</w:t>
      </w:r>
    </w:p>
    <w:p w14:paraId="450FC4E8" w14:textId="66DD008E" w:rsidR="00DF47E1" w:rsidRDefault="00DF47E1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76B247F" w14:textId="7463FEF7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3B3939F9" w14:textId="02197DDD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26FE42A1" w14:textId="27851700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37D02612" w14:textId="6B5F5721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439E71B1" w14:textId="77904B24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759F8A47" w14:textId="298DDA85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4204E254" w14:textId="79E1BDE6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643F1A03" w14:textId="7A58A707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360CB413" w14:textId="7558842C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5FD391F4" w14:textId="44589827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15D1D960" w14:textId="5D90D0A0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17A06491" w14:textId="2D5FA91F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49E7E72C" w14:textId="328FD86C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536E7C21" w14:textId="3928EB97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71E2CDDA" w14:textId="064B0C0B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0819BAB8" w14:textId="3A0D3D28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28F00950" w14:textId="16D5AFF4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1ECBD35F" w14:textId="410A350C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3FA1EFBE" w14:textId="7BFB4EB5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73077C8C" w14:textId="2EEDCCFE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73DDFCBE" w14:textId="57F0B8B1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48EA3824" w14:textId="72B970BC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4F26CE56" w14:textId="77777777" w:rsidR="00102A73" w:rsidRDefault="00102A73" w:rsidP="00DF47E1">
      <w:pPr>
        <w:tabs>
          <w:tab w:val="left" w:pos="7668"/>
        </w:tabs>
        <w:rPr>
          <w:sz w:val="32"/>
          <w:szCs w:val="32"/>
        </w:rPr>
      </w:pPr>
    </w:p>
    <w:p w14:paraId="0901DB1E" w14:textId="4D59ABB7" w:rsidR="00DF47E1" w:rsidRDefault="00A82BEB" w:rsidP="00A82BEB">
      <w:pPr>
        <w:pStyle w:val="Ttulo1"/>
      </w:pPr>
      <w:bookmarkStart w:id="27" w:name="_Toc74428478"/>
      <w:r>
        <w:lastRenderedPageBreak/>
        <w:t>Leitura e inserção dos dados</w:t>
      </w:r>
      <w:bookmarkEnd w:id="27"/>
    </w:p>
    <w:p w14:paraId="273FB16B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1860D18" w14:textId="61252C56" w:rsidR="00DF47E1" w:rsidRDefault="00A82BEB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 xml:space="preserve">       Para a leitura dos dados utilizei duas funções simples de leitura de ficheiros, como a que está exemplificada em baixo:</w:t>
      </w:r>
    </w:p>
    <w:p w14:paraId="6C557EA0" w14:textId="77777777" w:rsidR="00A82BEB" w:rsidRDefault="00A82BEB" w:rsidP="00DF47E1">
      <w:pPr>
        <w:tabs>
          <w:tab w:val="left" w:pos="7668"/>
        </w:tabs>
        <w:rPr>
          <w:sz w:val="32"/>
          <w:szCs w:val="32"/>
        </w:rPr>
      </w:pPr>
    </w:p>
    <w:p w14:paraId="1EB1268A" w14:textId="793C3FB8" w:rsidR="00DF47E1" w:rsidRDefault="00A82BEB" w:rsidP="00DF47E1">
      <w:pPr>
        <w:tabs>
          <w:tab w:val="left" w:pos="7668"/>
        </w:tabs>
        <w:rPr>
          <w:sz w:val="32"/>
          <w:szCs w:val="32"/>
        </w:rPr>
      </w:pPr>
      <w:r w:rsidRPr="00A82BEB">
        <w:rPr>
          <w:noProof/>
          <w:sz w:val="32"/>
          <w:szCs w:val="32"/>
        </w:rPr>
        <w:drawing>
          <wp:inline distT="0" distB="0" distL="0" distR="0" wp14:anchorId="176563EB" wp14:editId="0875FD4B">
            <wp:extent cx="5474524" cy="3670835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288" cy="36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74A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</w:p>
    <w:p w14:paraId="2A5B9C7A" w14:textId="77777777" w:rsidR="00DF47E1" w:rsidRDefault="00DF47E1" w:rsidP="00DF47E1">
      <w:pPr>
        <w:tabs>
          <w:tab w:val="left" w:pos="7668"/>
        </w:tabs>
        <w:rPr>
          <w:sz w:val="32"/>
          <w:szCs w:val="32"/>
        </w:rPr>
      </w:pPr>
    </w:p>
    <w:p w14:paraId="5CC709B8" w14:textId="717F7663" w:rsidR="00DF47E1" w:rsidRDefault="00A82BEB" w:rsidP="00DF47E1">
      <w:pPr>
        <w:tabs>
          <w:tab w:val="left" w:pos="7668"/>
        </w:tabs>
        <w:rPr>
          <w:sz w:val="32"/>
          <w:szCs w:val="32"/>
        </w:rPr>
      </w:pPr>
      <w:r>
        <w:rPr>
          <w:sz w:val="32"/>
          <w:szCs w:val="32"/>
        </w:rPr>
        <w:t xml:space="preserve">       Para inserir os dados chamei uma função de inserção na </w:t>
      </w:r>
      <w:proofErr w:type="spellStart"/>
      <w:r>
        <w:rPr>
          <w:sz w:val="32"/>
          <w:szCs w:val="32"/>
        </w:rPr>
        <w:t>Hash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</w:t>
      </w:r>
      <w:proofErr w:type="spellEnd"/>
      <w:r>
        <w:rPr>
          <w:sz w:val="32"/>
          <w:szCs w:val="32"/>
        </w:rPr>
        <w:t xml:space="preserve"> semelhante à que foi utilizada nas aulas. A única diferença foi que na inserção da </w:t>
      </w:r>
      <w:proofErr w:type="spellStart"/>
      <w:r>
        <w:rPr>
          <w:sz w:val="32"/>
          <w:szCs w:val="32"/>
        </w:rPr>
        <w:t>Hash</w:t>
      </w:r>
      <w:proofErr w:type="spellEnd"/>
      <w:r>
        <w:rPr>
          <w:sz w:val="32"/>
          <w:szCs w:val="32"/>
        </w:rPr>
        <w:t xml:space="preserve"> dos voos, efetuava também a inserção de informações dos voos nas listas de destinos e origens na sua respetiva posição da </w:t>
      </w:r>
      <w:proofErr w:type="spellStart"/>
      <w:r>
        <w:rPr>
          <w:sz w:val="32"/>
          <w:szCs w:val="32"/>
        </w:rPr>
        <w:t>Hash</w:t>
      </w:r>
      <w:proofErr w:type="spellEnd"/>
      <w:r>
        <w:rPr>
          <w:sz w:val="32"/>
          <w:szCs w:val="32"/>
        </w:rPr>
        <w:t xml:space="preserve"> dos aeroportos.</w:t>
      </w:r>
    </w:p>
    <w:p w14:paraId="28122FD0" w14:textId="77777777" w:rsidR="00A82BEB" w:rsidRDefault="00A82BEB" w:rsidP="00DF47E1">
      <w:pPr>
        <w:tabs>
          <w:tab w:val="left" w:pos="7668"/>
        </w:tabs>
        <w:rPr>
          <w:sz w:val="32"/>
          <w:szCs w:val="32"/>
        </w:rPr>
      </w:pPr>
    </w:p>
    <w:p w14:paraId="0DC2F7EF" w14:textId="37DCFAB2" w:rsidR="00A82BEB" w:rsidRDefault="00A82BEB" w:rsidP="00DF47E1">
      <w:pPr>
        <w:tabs>
          <w:tab w:val="left" w:pos="7668"/>
        </w:tabs>
        <w:rPr>
          <w:sz w:val="32"/>
          <w:szCs w:val="32"/>
          <w:lang w:val="en-US"/>
        </w:rPr>
      </w:pPr>
      <w:r w:rsidRPr="00A82BEB">
        <w:rPr>
          <w:noProof/>
          <w:sz w:val="32"/>
          <w:szCs w:val="32"/>
          <w:lang w:val="en-US"/>
        </w:rPr>
        <w:drawing>
          <wp:inline distT="0" distB="0" distL="0" distR="0" wp14:anchorId="1D4794DC" wp14:editId="479DE789">
            <wp:extent cx="6175169" cy="21971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65" cy="22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0AC" w14:textId="18FE2A50" w:rsidR="00A82BEB" w:rsidRDefault="00A82BEB" w:rsidP="00DF47E1">
      <w:pPr>
        <w:tabs>
          <w:tab w:val="left" w:pos="7668"/>
        </w:tabs>
        <w:rPr>
          <w:sz w:val="32"/>
          <w:szCs w:val="32"/>
          <w:lang w:val="en-US"/>
        </w:rPr>
      </w:pPr>
    </w:p>
    <w:p w14:paraId="69A9FD1A" w14:textId="2D00DFCA" w:rsidR="00A82BEB" w:rsidRDefault="00A82BEB" w:rsidP="00A82BEB">
      <w:pPr>
        <w:pStyle w:val="Ttulo1"/>
        <w:rPr>
          <w:lang w:val="en-US"/>
        </w:rPr>
      </w:pPr>
      <w:bookmarkStart w:id="28" w:name="_Toc74428479"/>
      <w:proofErr w:type="spellStart"/>
      <w:r>
        <w:rPr>
          <w:lang w:val="en-US"/>
        </w:rPr>
        <w:t>Exercicios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propostos</w:t>
      </w:r>
      <w:bookmarkEnd w:id="28"/>
      <w:proofErr w:type="spellEnd"/>
    </w:p>
    <w:p w14:paraId="1596230D" w14:textId="121AE0F2" w:rsidR="005F56E7" w:rsidRDefault="005F56E7" w:rsidP="005F56E7">
      <w:pPr>
        <w:rPr>
          <w:lang w:val="en-US"/>
        </w:rPr>
      </w:pPr>
    </w:p>
    <w:p w14:paraId="2C346F4C" w14:textId="14EF50CA" w:rsidR="005F56E7" w:rsidRPr="006034A7" w:rsidRDefault="005F56E7" w:rsidP="005F56E7">
      <w:pPr>
        <w:pStyle w:val="Ttulo2"/>
        <w:jc w:val="left"/>
        <w:rPr>
          <w:sz w:val="36"/>
          <w:szCs w:val="36"/>
          <w:lang w:val="en-US"/>
        </w:rPr>
      </w:pPr>
      <w:bookmarkStart w:id="29" w:name="_Toc74428480"/>
      <w:r w:rsidRPr="006034A7">
        <w:rPr>
          <w:sz w:val="36"/>
          <w:szCs w:val="36"/>
          <w:lang w:val="en-US"/>
        </w:rPr>
        <w:t>Alinea 1:</w:t>
      </w:r>
      <w:bookmarkEnd w:id="29"/>
    </w:p>
    <w:p w14:paraId="3BFB1047" w14:textId="72F384D8" w:rsidR="005F56E7" w:rsidRDefault="005F56E7" w:rsidP="005F56E7">
      <w:pPr>
        <w:rPr>
          <w:lang w:val="en-US"/>
        </w:rPr>
      </w:pPr>
      <w:r w:rsidRPr="005F56E7">
        <w:rPr>
          <w:noProof/>
          <w:lang w:val="en-US"/>
        </w:rPr>
        <w:drawing>
          <wp:inline distT="0" distB="0" distL="0" distR="0" wp14:anchorId="033C47E3" wp14:editId="3A9E74DB">
            <wp:extent cx="6582694" cy="37152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0C8" w14:textId="3A2F2666" w:rsidR="005F56E7" w:rsidRDefault="005F56E7" w:rsidP="005F56E7">
      <w:pPr>
        <w:ind w:firstLine="720"/>
        <w:rPr>
          <w:sz w:val="32"/>
          <w:szCs w:val="32"/>
        </w:rPr>
      </w:pPr>
      <w:r w:rsidRPr="005F56E7">
        <w:rPr>
          <w:sz w:val="32"/>
          <w:szCs w:val="32"/>
        </w:rPr>
        <w:t xml:space="preserve">Nesta alínea apenas dei uso </w:t>
      </w:r>
      <w:r>
        <w:rPr>
          <w:sz w:val="32"/>
          <w:szCs w:val="32"/>
        </w:rPr>
        <w:t>à lista de destinos que foi criada durante a inserção dos dados. Verifiquei todos os diferentes destinos disponíveis na lista dependendo do número máximo de escalas pretendido.</w:t>
      </w:r>
    </w:p>
    <w:p w14:paraId="3DE0E55B" w14:textId="6E8386ED" w:rsidR="005F56E7" w:rsidRDefault="005F56E7" w:rsidP="005F56E7">
      <w:pPr>
        <w:rPr>
          <w:sz w:val="32"/>
          <w:szCs w:val="32"/>
          <w:u w:val="single"/>
        </w:rPr>
      </w:pPr>
      <w:r>
        <w:rPr>
          <w:sz w:val="32"/>
          <w:szCs w:val="32"/>
        </w:rPr>
        <w:tab/>
      </w:r>
      <w:r w:rsidRPr="005F56E7">
        <w:rPr>
          <w:sz w:val="32"/>
          <w:szCs w:val="32"/>
          <w:u w:val="single"/>
        </w:rPr>
        <w:t>Exemplo</w:t>
      </w:r>
      <w:r>
        <w:rPr>
          <w:sz w:val="32"/>
          <w:szCs w:val="32"/>
          <w:u w:val="single"/>
        </w:rPr>
        <w:t>:</w:t>
      </w:r>
    </w:p>
    <w:p w14:paraId="46DC1F91" w14:textId="3521E45C" w:rsidR="005F56E7" w:rsidRDefault="005F56E7" w:rsidP="005F56E7">
      <w:pPr>
        <w:rPr>
          <w:sz w:val="32"/>
          <w:szCs w:val="32"/>
          <w:u w:val="single"/>
        </w:rPr>
      </w:pPr>
      <w:r w:rsidRPr="005F56E7">
        <w:rPr>
          <w:noProof/>
          <w:sz w:val="32"/>
          <w:szCs w:val="32"/>
          <w:u w:val="single"/>
        </w:rPr>
        <w:drawing>
          <wp:inline distT="0" distB="0" distL="0" distR="0" wp14:anchorId="1913A252" wp14:editId="2146D339">
            <wp:extent cx="2305372" cy="181000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9E12" w14:textId="77777777" w:rsidR="005F56E7" w:rsidRDefault="005F56E7" w:rsidP="005F56E7">
      <w:pPr>
        <w:pStyle w:val="Ttulo2"/>
        <w:jc w:val="left"/>
        <w:rPr>
          <w:sz w:val="40"/>
          <w:szCs w:val="40"/>
          <w:lang w:val="en-US"/>
        </w:rPr>
      </w:pPr>
    </w:p>
    <w:p w14:paraId="4303E36E" w14:textId="77777777" w:rsidR="005F56E7" w:rsidRDefault="005F56E7" w:rsidP="005F56E7">
      <w:pPr>
        <w:pStyle w:val="Ttulo2"/>
        <w:jc w:val="left"/>
        <w:rPr>
          <w:sz w:val="40"/>
          <w:szCs w:val="40"/>
          <w:lang w:val="en-US"/>
        </w:rPr>
      </w:pPr>
    </w:p>
    <w:p w14:paraId="2B09CFA5" w14:textId="77777777" w:rsidR="005F56E7" w:rsidRDefault="005F56E7" w:rsidP="005F56E7">
      <w:pPr>
        <w:pStyle w:val="Ttulo2"/>
        <w:jc w:val="left"/>
        <w:rPr>
          <w:sz w:val="40"/>
          <w:szCs w:val="40"/>
          <w:lang w:val="en-US"/>
        </w:rPr>
      </w:pPr>
    </w:p>
    <w:p w14:paraId="70426F2B" w14:textId="392F9483" w:rsidR="005F56E7" w:rsidRPr="006034A7" w:rsidRDefault="005F56E7" w:rsidP="005F56E7">
      <w:pPr>
        <w:pStyle w:val="Ttulo2"/>
        <w:jc w:val="left"/>
        <w:rPr>
          <w:sz w:val="36"/>
          <w:szCs w:val="36"/>
          <w:lang w:val="en-US"/>
        </w:rPr>
      </w:pPr>
      <w:bookmarkStart w:id="30" w:name="_Toc74428481"/>
      <w:r w:rsidRPr="006034A7">
        <w:rPr>
          <w:sz w:val="36"/>
          <w:szCs w:val="36"/>
          <w:lang w:val="en-US"/>
        </w:rPr>
        <w:t>Alinea 2:</w:t>
      </w:r>
      <w:bookmarkEnd w:id="30"/>
    </w:p>
    <w:p w14:paraId="71613EA4" w14:textId="628ABC85" w:rsidR="005F56E7" w:rsidRPr="005F56E7" w:rsidRDefault="005F56E7" w:rsidP="005F56E7">
      <w:pPr>
        <w:rPr>
          <w:sz w:val="32"/>
          <w:szCs w:val="32"/>
          <w:lang w:val="en-US"/>
        </w:rPr>
      </w:pPr>
      <w:r w:rsidRPr="005F56E7">
        <w:rPr>
          <w:noProof/>
          <w:sz w:val="32"/>
          <w:szCs w:val="32"/>
          <w:lang w:val="en-US"/>
        </w:rPr>
        <w:drawing>
          <wp:inline distT="0" distB="0" distL="0" distR="0" wp14:anchorId="7F6F1474" wp14:editId="2B300CC3">
            <wp:extent cx="6847840" cy="4679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F88B" w14:textId="6D6669CE" w:rsidR="005F56E7" w:rsidRDefault="005F56E7" w:rsidP="005F56E7">
      <w:pPr>
        <w:rPr>
          <w:sz w:val="32"/>
          <w:szCs w:val="32"/>
          <w:u w:val="single"/>
        </w:rPr>
      </w:pPr>
    </w:p>
    <w:p w14:paraId="2AF6E5A5" w14:textId="68E127B2" w:rsidR="000E447E" w:rsidRDefault="005F56E7" w:rsidP="005F56E7">
      <w:pPr>
        <w:rPr>
          <w:sz w:val="32"/>
          <w:szCs w:val="32"/>
        </w:rPr>
      </w:pPr>
      <w:r>
        <w:rPr>
          <w:sz w:val="32"/>
          <w:szCs w:val="32"/>
        </w:rPr>
        <w:tab/>
        <w:t>Nesta alínea</w:t>
      </w:r>
      <w:r w:rsidR="000E447E">
        <w:rPr>
          <w:sz w:val="32"/>
          <w:szCs w:val="32"/>
        </w:rPr>
        <w:t>,</w:t>
      </w:r>
      <w:r>
        <w:rPr>
          <w:sz w:val="32"/>
          <w:szCs w:val="32"/>
        </w:rPr>
        <w:t xml:space="preserve"> voltei a dar uso à lista de destinos de cada Aeroportos. </w:t>
      </w:r>
    </w:p>
    <w:p w14:paraId="0CF6034B" w14:textId="649661BB" w:rsidR="005F56E7" w:rsidRDefault="000E447E" w:rsidP="005F56E7">
      <w:pPr>
        <w:rPr>
          <w:sz w:val="32"/>
          <w:szCs w:val="32"/>
        </w:rPr>
      </w:pPr>
      <w:r>
        <w:rPr>
          <w:sz w:val="32"/>
          <w:szCs w:val="32"/>
        </w:rPr>
        <w:t xml:space="preserve">Percorri todos os destinos de cada aeroporto e verifiquei o que tinha mais destinos diferentes. </w:t>
      </w:r>
      <w:r w:rsidR="005F56E7">
        <w:rPr>
          <w:sz w:val="32"/>
          <w:szCs w:val="32"/>
        </w:rPr>
        <w:t>Apesar de o código parecer funcional, esta função não me está a dar qualquer resultado. Isto acontece quando eu declaro a lista de destinos quando estou a inserir um novo aeroporto. Se eu não fizer essa declaração esta função funciona bem, mas há outras que deixam de funcionar.</w:t>
      </w:r>
    </w:p>
    <w:p w14:paraId="0B89707A" w14:textId="743E6993" w:rsidR="005F56E7" w:rsidRDefault="005F56E7" w:rsidP="005F56E7">
      <w:pPr>
        <w:rPr>
          <w:sz w:val="32"/>
          <w:szCs w:val="32"/>
        </w:rPr>
      </w:pPr>
      <w:r>
        <w:rPr>
          <w:sz w:val="32"/>
          <w:szCs w:val="32"/>
        </w:rPr>
        <w:tab/>
        <w:t>Antes de fazer esta mudança a cidade com mais partidas que me dava era Kabul.</w:t>
      </w:r>
    </w:p>
    <w:p w14:paraId="75FB5A2A" w14:textId="68E9278E" w:rsidR="000E447E" w:rsidRDefault="000E447E" w:rsidP="005F56E7">
      <w:pPr>
        <w:pStyle w:val="Ttulo2"/>
        <w:jc w:val="left"/>
        <w:rPr>
          <w:sz w:val="40"/>
          <w:szCs w:val="40"/>
        </w:rPr>
      </w:pPr>
    </w:p>
    <w:p w14:paraId="539F72DD" w14:textId="270660ED" w:rsidR="00102A73" w:rsidRDefault="00102A73" w:rsidP="00102A73"/>
    <w:p w14:paraId="3AC1395E" w14:textId="77F7D4EA" w:rsidR="00102A73" w:rsidRDefault="00102A73" w:rsidP="00102A73"/>
    <w:p w14:paraId="79B01E20" w14:textId="2FBAD183" w:rsidR="00102A73" w:rsidRDefault="00102A73" w:rsidP="00102A73"/>
    <w:p w14:paraId="2D0460DD" w14:textId="77777777" w:rsidR="00102A73" w:rsidRPr="00102A73" w:rsidRDefault="00102A73" w:rsidP="00102A73"/>
    <w:p w14:paraId="01E0BE40" w14:textId="43D8F9FE" w:rsidR="005F56E7" w:rsidRPr="006034A7" w:rsidRDefault="005F56E7" w:rsidP="005F56E7">
      <w:pPr>
        <w:pStyle w:val="Ttulo2"/>
        <w:jc w:val="left"/>
        <w:rPr>
          <w:sz w:val="36"/>
          <w:szCs w:val="36"/>
          <w:lang w:val="en-US"/>
        </w:rPr>
      </w:pPr>
      <w:bookmarkStart w:id="31" w:name="_Toc74428482"/>
      <w:r w:rsidRPr="006034A7">
        <w:rPr>
          <w:sz w:val="36"/>
          <w:szCs w:val="36"/>
          <w:lang w:val="en-US"/>
        </w:rPr>
        <w:lastRenderedPageBreak/>
        <w:t>Alinea 3:</w:t>
      </w:r>
      <w:bookmarkEnd w:id="31"/>
    </w:p>
    <w:p w14:paraId="75C879B0" w14:textId="5ED63ACB" w:rsidR="005F56E7" w:rsidRPr="005F56E7" w:rsidRDefault="005F56E7" w:rsidP="005F56E7">
      <w:pPr>
        <w:rPr>
          <w:lang w:val="en-US"/>
        </w:rPr>
      </w:pPr>
      <w:r w:rsidRPr="005F56E7">
        <w:rPr>
          <w:noProof/>
          <w:lang w:val="en-US"/>
        </w:rPr>
        <w:drawing>
          <wp:inline distT="0" distB="0" distL="0" distR="0" wp14:anchorId="5B9A53EA" wp14:editId="0B89F115">
            <wp:extent cx="6847840" cy="415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2DE2" w14:textId="77777777" w:rsidR="005F56E7" w:rsidRDefault="005F56E7" w:rsidP="005F56E7">
      <w:pPr>
        <w:rPr>
          <w:sz w:val="32"/>
          <w:szCs w:val="32"/>
          <w:lang w:val="en-US"/>
        </w:rPr>
      </w:pPr>
    </w:p>
    <w:p w14:paraId="196516BA" w14:textId="7830344C" w:rsidR="005F56E7" w:rsidRDefault="005F56E7" w:rsidP="005F56E7">
      <w:pPr>
        <w:ind w:firstLine="720"/>
        <w:rPr>
          <w:sz w:val="32"/>
          <w:szCs w:val="32"/>
        </w:rPr>
      </w:pPr>
      <w:r w:rsidRPr="000E447E">
        <w:rPr>
          <w:sz w:val="32"/>
          <w:szCs w:val="32"/>
        </w:rPr>
        <w:t xml:space="preserve">Nesta alínea </w:t>
      </w:r>
      <w:r w:rsidR="000E447E" w:rsidRPr="000E447E">
        <w:rPr>
          <w:sz w:val="32"/>
          <w:szCs w:val="32"/>
        </w:rPr>
        <w:t>usei a lista de origens de cada Aeroporto.</w:t>
      </w:r>
      <w:r w:rsidR="000E447E">
        <w:rPr>
          <w:sz w:val="32"/>
          <w:szCs w:val="32"/>
        </w:rPr>
        <w:t xml:space="preserve"> E ao contrário da outra lista, esta aqui não foi declarada aquando da inserção de um novo aeroporto, estando então esta função a correr. </w:t>
      </w:r>
      <w:r w:rsidRPr="000E447E">
        <w:rPr>
          <w:sz w:val="32"/>
          <w:szCs w:val="32"/>
        </w:rPr>
        <w:t xml:space="preserve"> </w:t>
      </w:r>
    </w:p>
    <w:p w14:paraId="6C5340FE" w14:textId="5B046464" w:rsidR="000E447E" w:rsidRDefault="000E447E" w:rsidP="005F56E7">
      <w:pPr>
        <w:ind w:firstLine="720"/>
        <w:rPr>
          <w:sz w:val="32"/>
          <w:szCs w:val="32"/>
        </w:rPr>
      </w:pPr>
      <w:r>
        <w:rPr>
          <w:sz w:val="32"/>
          <w:szCs w:val="32"/>
        </w:rPr>
        <w:t>Parecido com o que fiz na alínea anterior, percorri a lista das origens de cada aeroporto e verifiquei qual tinha mais origens diferentes. O resultado final foi também Kabul.</w:t>
      </w:r>
    </w:p>
    <w:p w14:paraId="528C3B2D" w14:textId="61E597C9" w:rsidR="000E447E" w:rsidRDefault="000E447E" w:rsidP="005F56E7">
      <w:pPr>
        <w:ind w:firstLine="720"/>
        <w:rPr>
          <w:sz w:val="32"/>
          <w:szCs w:val="32"/>
        </w:rPr>
      </w:pPr>
      <w:r w:rsidRPr="000E447E">
        <w:rPr>
          <w:sz w:val="32"/>
          <w:szCs w:val="32"/>
          <w:u w:val="single"/>
        </w:rPr>
        <w:t>Exemplo:</w:t>
      </w:r>
    </w:p>
    <w:p w14:paraId="3FFCF1D5" w14:textId="57789ADE" w:rsidR="000E447E" w:rsidRDefault="000E447E" w:rsidP="005F56E7">
      <w:pPr>
        <w:ind w:firstLine="720"/>
        <w:rPr>
          <w:sz w:val="32"/>
          <w:szCs w:val="32"/>
        </w:rPr>
      </w:pPr>
      <w:r w:rsidRPr="000E447E">
        <w:rPr>
          <w:noProof/>
          <w:sz w:val="32"/>
          <w:szCs w:val="32"/>
        </w:rPr>
        <w:drawing>
          <wp:inline distT="0" distB="0" distL="0" distR="0" wp14:anchorId="13D885AC" wp14:editId="748CC543">
            <wp:extent cx="714475" cy="34294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6DD" w14:textId="77777777" w:rsidR="000E447E" w:rsidRDefault="000E447E" w:rsidP="000E447E">
      <w:pPr>
        <w:pStyle w:val="Ttulo2"/>
        <w:jc w:val="left"/>
        <w:rPr>
          <w:sz w:val="40"/>
          <w:szCs w:val="40"/>
          <w:lang w:val="en-US"/>
        </w:rPr>
      </w:pPr>
    </w:p>
    <w:p w14:paraId="1D3D9117" w14:textId="46BEF5BE" w:rsidR="000E447E" w:rsidRPr="006034A7" w:rsidRDefault="000E447E" w:rsidP="000E447E">
      <w:pPr>
        <w:pStyle w:val="Ttulo2"/>
        <w:jc w:val="left"/>
        <w:rPr>
          <w:sz w:val="36"/>
          <w:szCs w:val="36"/>
          <w:lang w:val="en-US"/>
        </w:rPr>
      </w:pPr>
      <w:bookmarkStart w:id="32" w:name="_Toc74428483"/>
      <w:r w:rsidRPr="006034A7">
        <w:rPr>
          <w:sz w:val="36"/>
          <w:szCs w:val="36"/>
          <w:lang w:val="en-US"/>
        </w:rPr>
        <w:t>Alinea 4:</w:t>
      </w:r>
      <w:bookmarkEnd w:id="32"/>
    </w:p>
    <w:p w14:paraId="48DA167B" w14:textId="2AB9C40C" w:rsidR="000E447E" w:rsidRDefault="000E447E" w:rsidP="000E447E">
      <w:pPr>
        <w:rPr>
          <w:sz w:val="32"/>
          <w:szCs w:val="32"/>
        </w:rPr>
      </w:pPr>
      <w:r w:rsidRPr="000E447E">
        <w:rPr>
          <w:noProof/>
          <w:sz w:val="32"/>
          <w:szCs w:val="32"/>
        </w:rPr>
        <w:drawing>
          <wp:inline distT="0" distB="0" distL="0" distR="0" wp14:anchorId="550F9110" wp14:editId="513CF617">
            <wp:extent cx="6011114" cy="41915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C538" w14:textId="36076804" w:rsidR="000E447E" w:rsidRDefault="000E447E" w:rsidP="000E447E">
      <w:pPr>
        <w:rPr>
          <w:sz w:val="32"/>
          <w:szCs w:val="32"/>
        </w:rPr>
      </w:pPr>
    </w:p>
    <w:p w14:paraId="552E3C6A" w14:textId="290F6ECD" w:rsidR="000E447E" w:rsidRDefault="000E447E" w:rsidP="000E447E">
      <w:pPr>
        <w:ind w:firstLine="720"/>
        <w:rPr>
          <w:sz w:val="32"/>
          <w:szCs w:val="32"/>
        </w:rPr>
      </w:pPr>
      <w:r>
        <w:rPr>
          <w:sz w:val="32"/>
          <w:szCs w:val="32"/>
        </w:rPr>
        <w:t>Nesta alínea, percorri todos os destinos de cada aeroporto e verifiquei quantos destes eram de outros países</w:t>
      </w:r>
    </w:p>
    <w:p w14:paraId="501A8550" w14:textId="6A76A11C" w:rsidR="000E447E" w:rsidRDefault="000E447E" w:rsidP="000E447E">
      <w:pPr>
        <w:ind w:firstLine="720"/>
        <w:rPr>
          <w:sz w:val="32"/>
          <w:szCs w:val="32"/>
          <w:u w:val="single"/>
        </w:rPr>
      </w:pPr>
      <w:r w:rsidRPr="000E447E">
        <w:rPr>
          <w:sz w:val="32"/>
          <w:szCs w:val="32"/>
          <w:u w:val="single"/>
        </w:rPr>
        <w:t>Exemplo:</w:t>
      </w:r>
    </w:p>
    <w:p w14:paraId="640F8FAD" w14:textId="0424EF9F" w:rsidR="000E447E" w:rsidRDefault="000E447E" w:rsidP="000E447E">
      <w:pPr>
        <w:ind w:firstLine="720"/>
        <w:rPr>
          <w:sz w:val="32"/>
          <w:szCs w:val="32"/>
        </w:rPr>
      </w:pPr>
      <w:r w:rsidRPr="000E447E">
        <w:rPr>
          <w:noProof/>
          <w:sz w:val="32"/>
          <w:szCs w:val="32"/>
        </w:rPr>
        <w:drawing>
          <wp:inline distT="0" distB="0" distL="0" distR="0" wp14:anchorId="7565128E" wp14:editId="4185C666">
            <wp:extent cx="2667372" cy="3238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1B7" w14:textId="043E7220" w:rsidR="000E447E" w:rsidRDefault="000E447E" w:rsidP="000E447E">
      <w:pPr>
        <w:rPr>
          <w:sz w:val="32"/>
          <w:szCs w:val="32"/>
        </w:rPr>
      </w:pPr>
    </w:p>
    <w:p w14:paraId="10E8FCBE" w14:textId="12AB225E" w:rsidR="000E447E" w:rsidRPr="006034A7" w:rsidRDefault="000E447E" w:rsidP="000E447E">
      <w:pPr>
        <w:pStyle w:val="Ttulo2"/>
        <w:jc w:val="left"/>
        <w:rPr>
          <w:sz w:val="36"/>
          <w:szCs w:val="36"/>
          <w:lang w:val="en-US"/>
        </w:rPr>
      </w:pPr>
      <w:bookmarkStart w:id="33" w:name="_Toc74428484"/>
      <w:r w:rsidRPr="006034A7">
        <w:rPr>
          <w:sz w:val="36"/>
          <w:szCs w:val="36"/>
          <w:lang w:val="en-US"/>
        </w:rPr>
        <w:t>Alinea 5:</w:t>
      </w:r>
      <w:bookmarkEnd w:id="33"/>
    </w:p>
    <w:p w14:paraId="4A521E3B" w14:textId="1F42D725" w:rsidR="000E447E" w:rsidRPr="000E447E" w:rsidRDefault="000E447E" w:rsidP="000E447E">
      <w:pPr>
        <w:rPr>
          <w:lang w:val="en-US"/>
        </w:rPr>
      </w:pPr>
      <w:r w:rsidRPr="000E447E">
        <w:rPr>
          <w:noProof/>
          <w:lang w:val="en-US"/>
        </w:rPr>
        <w:drawing>
          <wp:inline distT="0" distB="0" distL="0" distR="0" wp14:anchorId="62446A79" wp14:editId="75B5A175">
            <wp:extent cx="6392167" cy="390580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487" w14:textId="54000F39" w:rsidR="000E447E" w:rsidRDefault="000E447E" w:rsidP="000E447E">
      <w:pPr>
        <w:rPr>
          <w:sz w:val="32"/>
          <w:szCs w:val="32"/>
        </w:rPr>
      </w:pPr>
    </w:p>
    <w:p w14:paraId="1310B979" w14:textId="77215430" w:rsidR="00247804" w:rsidRDefault="000E447E" w:rsidP="000E447E">
      <w:pPr>
        <w:rPr>
          <w:sz w:val="32"/>
          <w:szCs w:val="32"/>
        </w:rPr>
      </w:pPr>
      <w:r>
        <w:rPr>
          <w:sz w:val="32"/>
          <w:szCs w:val="32"/>
        </w:rPr>
        <w:tab/>
        <w:t>Nesta alínea, acho que tive a abordagem certa</w:t>
      </w:r>
      <w:r w:rsidR="00247804">
        <w:rPr>
          <w:sz w:val="32"/>
          <w:szCs w:val="32"/>
        </w:rPr>
        <w:t>, pois a utilizar os dados de teste mais pequeno os resultados obtidos deram sempre certos:</w:t>
      </w:r>
    </w:p>
    <w:p w14:paraId="6300BAD6" w14:textId="5E8FB94D" w:rsidR="00247804" w:rsidRDefault="00247804" w:rsidP="000E447E">
      <w:pPr>
        <w:rPr>
          <w:sz w:val="32"/>
          <w:szCs w:val="32"/>
        </w:rPr>
      </w:pPr>
      <w:r w:rsidRPr="00247804">
        <w:rPr>
          <w:noProof/>
          <w:sz w:val="32"/>
          <w:szCs w:val="32"/>
        </w:rPr>
        <w:drawing>
          <wp:inline distT="0" distB="0" distL="0" distR="0" wp14:anchorId="4AC49AAF" wp14:editId="736F1200">
            <wp:extent cx="1829055" cy="466790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99D" w14:textId="416BC0D7" w:rsidR="00247804" w:rsidRDefault="00247804" w:rsidP="00247804">
      <w:pPr>
        <w:ind w:firstLine="720"/>
        <w:rPr>
          <w:sz w:val="32"/>
          <w:szCs w:val="32"/>
        </w:rPr>
      </w:pPr>
      <w:r>
        <w:rPr>
          <w:sz w:val="32"/>
          <w:szCs w:val="32"/>
        </w:rPr>
        <w:t>Mas quando tentei usar os dados de teste mais recentes, o resultado era sempre o seguinte:</w:t>
      </w:r>
    </w:p>
    <w:p w14:paraId="694A8CE1" w14:textId="754D3BC1" w:rsidR="00247804" w:rsidRDefault="00247804" w:rsidP="000E447E">
      <w:pPr>
        <w:rPr>
          <w:sz w:val="32"/>
          <w:szCs w:val="32"/>
        </w:rPr>
      </w:pPr>
      <w:r w:rsidRPr="00247804">
        <w:rPr>
          <w:noProof/>
          <w:sz w:val="32"/>
          <w:szCs w:val="32"/>
        </w:rPr>
        <w:drawing>
          <wp:inline distT="0" distB="0" distL="0" distR="0" wp14:anchorId="2F7E9014" wp14:editId="256A2D01">
            <wp:extent cx="1819529" cy="64779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464" w14:textId="5DD1C7AE" w:rsidR="00247804" w:rsidRDefault="00247804" w:rsidP="000E447E">
      <w:pPr>
        <w:rPr>
          <w:sz w:val="32"/>
          <w:szCs w:val="32"/>
        </w:rPr>
      </w:pPr>
    </w:p>
    <w:p w14:paraId="1E3CDA50" w14:textId="77777777" w:rsidR="00102A73" w:rsidRDefault="00102A73" w:rsidP="00247804">
      <w:pPr>
        <w:pStyle w:val="Ttulo2"/>
        <w:jc w:val="left"/>
        <w:rPr>
          <w:sz w:val="36"/>
          <w:szCs w:val="36"/>
          <w:lang w:val="en-US"/>
        </w:rPr>
      </w:pPr>
      <w:bookmarkStart w:id="34" w:name="_Toc74428485"/>
    </w:p>
    <w:p w14:paraId="6E573547" w14:textId="77777777" w:rsidR="00102A73" w:rsidRDefault="00102A73" w:rsidP="00247804">
      <w:pPr>
        <w:pStyle w:val="Ttulo2"/>
        <w:jc w:val="left"/>
        <w:rPr>
          <w:sz w:val="36"/>
          <w:szCs w:val="36"/>
          <w:lang w:val="en-US"/>
        </w:rPr>
      </w:pPr>
    </w:p>
    <w:p w14:paraId="7F45D1B6" w14:textId="1F8FE52A" w:rsidR="00247804" w:rsidRPr="006034A7" w:rsidRDefault="00247804" w:rsidP="00247804">
      <w:pPr>
        <w:pStyle w:val="Ttulo2"/>
        <w:jc w:val="left"/>
        <w:rPr>
          <w:sz w:val="36"/>
          <w:szCs w:val="36"/>
          <w:lang w:val="en-US"/>
        </w:rPr>
      </w:pPr>
      <w:r w:rsidRPr="006034A7">
        <w:rPr>
          <w:sz w:val="36"/>
          <w:szCs w:val="36"/>
          <w:lang w:val="en-US"/>
        </w:rPr>
        <w:lastRenderedPageBreak/>
        <w:t>Alinea 6:</w:t>
      </w:r>
      <w:bookmarkEnd w:id="34"/>
    </w:p>
    <w:p w14:paraId="136436EB" w14:textId="049D159B" w:rsidR="00C10CB6" w:rsidRPr="00C10CB6" w:rsidRDefault="00C10CB6" w:rsidP="00C10CB6">
      <w:pPr>
        <w:rPr>
          <w:lang w:val="en-US"/>
        </w:rPr>
      </w:pPr>
      <w:r w:rsidRPr="00C10CB6">
        <w:rPr>
          <w:noProof/>
          <w:lang w:val="en-US"/>
        </w:rPr>
        <w:drawing>
          <wp:inline distT="0" distB="0" distL="0" distR="0" wp14:anchorId="195282F3" wp14:editId="0D765B21">
            <wp:extent cx="6296904" cy="485843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44D" w14:textId="5B791751" w:rsidR="00247804" w:rsidRDefault="002B31BF" w:rsidP="000E447E">
      <w:pPr>
        <w:rPr>
          <w:sz w:val="32"/>
          <w:szCs w:val="32"/>
        </w:rPr>
      </w:pPr>
      <w:r>
        <w:rPr>
          <w:sz w:val="32"/>
          <w:szCs w:val="32"/>
        </w:rPr>
        <w:tab/>
        <w:t>Nesta alínea tive quase a mesma abordagem que na anterior</w:t>
      </w:r>
      <w:r w:rsidR="000C4A19">
        <w:rPr>
          <w:sz w:val="32"/>
          <w:szCs w:val="32"/>
        </w:rPr>
        <w:t xml:space="preserve">, mas o não me deu qualquer resultado. </w:t>
      </w:r>
    </w:p>
    <w:p w14:paraId="2E46DC3D" w14:textId="6F7BD2D8" w:rsidR="008B0E94" w:rsidRDefault="008B0E94" w:rsidP="000E447E">
      <w:pPr>
        <w:rPr>
          <w:sz w:val="32"/>
          <w:szCs w:val="32"/>
        </w:rPr>
      </w:pPr>
    </w:p>
    <w:p w14:paraId="354EDEE4" w14:textId="48EE1A17" w:rsidR="008B0E94" w:rsidRDefault="008B0E94" w:rsidP="000E447E">
      <w:pPr>
        <w:rPr>
          <w:sz w:val="32"/>
          <w:szCs w:val="32"/>
        </w:rPr>
      </w:pPr>
    </w:p>
    <w:p w14:paraId="716BC071" w14:textId="39D6E723" w:rsidR="008B0E94" w:rsidRDefault="008B0E94" w:rsidP="008B0E94">
      <w:pPr>
        <w:pStyle w:val="Ttulo1"/>
      </w:pPr>
      <w:bookmarkStart w:id="35" w:name="_Toc74428486"/>
      <w:r>
        <w:t>Funcionalidades extra</w:t>
      </w:r>
      <w:bookmarkEnd w:id="35"/>
    </w:p>
    <w:p w14:paraId="6406EA70" w14:textId="77777777" w:rsidR="00912918" w:rsidRDefault="00912918" w:rsidP="0091291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046E0116" w14:textId="7E883E28" w:rsidR="00912918" w:rsidRDefault="00912918" w:rsidP="00912918">
      <w:pPr>
        <w:ind w:firstLine="720"/>
        <w:rPr>
          <w:sz w:val="32"/>
          <w:szCs w:val="32"/>
        </w:rPr>
      </w:pPr>
      <w:r>
        <w:rPr>
          <w:sz w:val="32"/>
          <w:szCs w:val="32"/>
        </w:rPr>
        <w:t>Para além das alíneas anteriores foi-nos pedido que desenvolvêssemos as seguintes opções extra.</w:t>
      </w:r>
    </w:p>
    <w:p w14:paraId="6A993DEA" w14:textId="77777777" w:rsidR="00DD736D" w:rsidRDefault="00DD736D" w:rsidP="00DD736D">
      <w:pPr>
        <w:rPr>
          <w:sz w:val="32"/>
          <w:szCs w:val="32"/>
        </w:rPr>
      </w:pPr>
    </w:p>
    <w:p w14:paraId="69E3C396" w14:textId="427009B6" w:rsidR="00912918" w:rsidRDefault="00912918" w:rsidP="00DD736D">
      <w:pPr>
        <w:pStyle w:val="Ttulo2"/>
        <w:jc w:val="left"/>
        <w:rPr>
          <w:sz w:val="36"/>
          <w:szCs w:val="36"/>
        </w:rPr>
      </w:pPr>
      <w:bookmarkStart w:id="36" w:name="_Toc74428487"/>
      <w:r w:rsidRPr="006034A7">
        <w:rPr>
          <w:sz w:val="36"/>
          <w:szCs w:val="36"/>
        </w:rPr>
        <w:t xml:space="preserve">Alterar </w:t>
      </w:r>
      <w:r w:rsidR="00DD736D" w:rsidRPr="006034A7">
        <w:rPr>
          <w:sz w:val="36"/>
          <w:szCs w:val="36"/>
        </w:rPr>
        <w:t>distância e duração de uma dada ligação</w:t>
      </w:r>
      <w:r w:rsidR="00044C19">
        <w:rPr>
          <w:sz w:val="36"/>
          <w:szCs w:val="36"/>
        </w:rPr>
        <w:t>:</w:t>
      </w:r>
      <w:bookmarkEnd w:id="36"/>
    </w:p>
    <w:p w14:paraId="4B980C9F" w14:textId="4E4156E7" w:rsidR="006034A7" w:rsidRDefault="0087527B" w:rsidP="006034A7">
      <w:pPr>
        <w:rPr>
          <w:sz w:val="32"/>
          <w:szCs w:val="32"/>
        </w:rPr>
      </w:pPr>
      <w:r w:rsidRPr="0087527B">
        <w:rPr>
          <w:noProof/>
          <w:sz w:val="32"/>
          <w:szCs w:val="32"/>
        </w:rPr>
        <w:drawing>
          <wp:inline distT="0" distB="0" distL="0" distR="0" wp14:anchorId="0834C010" wp14:editId="6AB8CA9A">
            <wp:extent cx="5449060" cy="43821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B768" w14:textId="5F1BE24D" w:rsidR="0087527B" w:rsidRDefault="0087527B" w:rsidP="006034A7">
      <w:pPr>
        <w:rPr>
          <w:sz w:val="32"/>
          <w:szCs w:val="32"/>
        </w:rPr>
      </w:pPr>
    </w:p>
    <w:p w14:paraId="4BC595CA" w14:textId="78D3080A" w:rsidR="0087527B" w:rsidRDefault="0087527B" w:rsidP="006034A7">
      <w:pPr>
        <w:rPr>
          <w:sz w:val="32"/>
          <w:szCs w:val="32"/>
        </w:rPr>
      </w:pPr>
      <w:r w:rsidRPr="0087527B">
        <w:rPr>
          <w:sz w:val="32"/>
          <w:szCs w:val="32"/>
          <w:u w:val="single"/>
        </w:rPr>
        <w:t>Exemplo:</w:t>
      </w:r>
    </w:p>
    <w:p w14:paraId="1941BC56" w14:textId="28613A20" w:rsidR="0087527B" w:rsidRDefault="00DC6730" w:rsidP="006034A7">
      <w:pPr>
        <w:rPr>
          <w:sz w:val="32"/>
          <w:szCs w:val="32"/>
        </w:rPr>
      </w:pPr>
      <w:r w:rsidRPr="00DC6730">
        <w:rPr>
          <w:noProof/>
          <w:sz w:val="32"/>
          <w:szCs w:val="32"/>
        </w:rPr>
        <w:drawing>
          <wp:inline distT="0" distB="0" distL="0" distR="0" wp14:anchorId="659F1A9C" wp14:editId="23CCB6B4">
            <wp:extent cx="4505954" cy="20005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9B5E" w14:textId="77777777" w:rsidR="005563B4" w:rsidRDefault="005563B4" w:rsidP="006034A7">
      <w:pPr>
        <w:rPr>
          <w:sz w:val="32"/>
          <w:szCs w:val="32"/>
        </w:rPr>
      </w:pPr>
    </w:p>
    <w:p w14:paraId="1CCC4CE4" w14:textId="47217D5A" w:rsidR="005563B4" w:rsidRDefault="002E0619" w:rsidP="006034A7">
      <w:pPr>
        <w:rPr>
          <w:sz w:val="32"/>
          <w:szCs w:val="32"/>
        </w:rPr>
      </w:pPr>
      <w:r w:rsidRPr="002E0619">
        <w:rPr>
          <w:noProof/>
          <w:sz w:val="32"/>
          <w:szCs w:val="32"/>
        </w:rPr>
        <w:drawing>
          <wp:inline distT="0" distB="0" distL="0" distR="0" wp14:anchorId="1565195B" wp14:editId="628A6D7B">
            <wp:extent cx="2886478" cy="962159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706" w14:textId="4C606AE0" w:rsidR="002E0619" w:rsidRDefault="00FB3B76" w:rsidP="006034A7">
      <w:pPr>
        <w:rPr>
          <w:sz w:val="32"/>
          <w:szCs w:val="32"/>
        </w:rPr>
      </w:pPr>
      <w:r w:rsidRPr="00FB3B76">
        <w:rPr>
          <w:noProof/>
          <w:sz w:val="32"/>
          <w:szCs w:val="32"/>
        </w:rPr>
        <w:drawing>
          <wp:inline distT="0" distB="0" distL="0" distR="0" wp14:anchorId="29F0F5AF" wp14:editId="1C0DFA0A">
            <wp:extent cx="4610743" cy="15242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3043" w14:textId="774A28F1" w:rsidR="005563B4" w:rsidRDefault="005563B4" w:rsidP="006034A7">
      <w:pPr>
        <w:rPr>
          <w:sz w:val="32"/>
          <w:szCs w:val="32"/>
        </w:rPr>
      </w:pPr>
    </w:p>
    <w:p w14:paraId="78D6CB3E" w14:textId="5F315CDD" w:rsidR="00FB3B76" w:rsidRDefault="00FB3B76" w:rsidP="00FB3B76">
      <w:pPr>
        <w:pStyle w:val="Ttulo2"/>
        <w:jc w:val="left"/>
        <w:rPr>
          <w:sz w:val="36"/>
          <w:szCs w:val="36"/>
        </w:rPr>
      </w:pPr>
      <w:bookmarkStart w:id="37" w:name="_Toc74428488"/>
      <w:r w:rsidRPr="006034A7">
        <w:rPr>
          <w:sz w:val="36"/>
          <w:szCs w:val="36"/>
        </w:rPr>
        <w:t>A</w:t>
      </w:r>
      <w:r w:rsidR="00BA2B3A">
        <w:rPr>
          <w:sz w:val="36"/>
          <w:szCs w:val="36"/>
        </w:rPr>
        <w:t>dicionar ou remover um aeroporto</w:t>
      </w:r>
      <w:r w:rsidR="00044C19">
        <w:rPr>
          <w:sz w:val="36"/>
          <w:szCs w:val="36"/>
        </w:rPr>
        <w:t>:</w:t>
      </w:r>
      <w:bookmarkEnd w:id="37"/>
    </w:p>
    <w:p w14:paraId="47FB4EC2" w14:textId="1957C3BF" w:rsidR="00BA2B3A" w:rsidRPr="00BA2B3A" w:rsidRDefault="005D396C" w:rsidP="00BA2B3A">
      <w:pPr>
        <w:rPr>
          <w:sz w:val="32"/>
          <w:szCs w:val="32"/>
        </w:rPr>
      </w:pPr>
      <w:r w:rsidRPr="005D396C">
        <w:rPr>
          <w:noProof/>
          <w:sz w:val="32"/>
          <w:szCs w:val="32"/>
        </w:rPr>
        <w:drawing>
          <wp:inline distT="0" distB="0" distL="0" distR="0" wp14:anchorId="56FD278A" wp14:editId="48E2B8F7">
            <wp:extent cx="5563376" cy="943107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A500" w14:textId="649016BA" w:rsidR="005563B4" w:rsidRDefault="005563B4" w:rsidP="006034A7">
      <w:pPr>
        <w:rPr>
          <w:sz w:val="32"/>
          <w:szCs w:val="32"/>
        </w:rPr>
      </w:pPr>
    </w:p>
    <w:p w14:paraId="06C4C13B" w14:textId="5D9D5FBE" w:rsidR="00EA39FD" w:rsidRDefault="00EA39FD" w:rsidP="006034A7">
      <w:pPr>
        <w:rPr>
          <w:sz w:val="32"/>
          <w:szCs w:val="32"/>
          <w:u w:val="single"/>
        </w:rPr>
      </w:pPr>
      <w:r w:rsidRPr="00EA39FD">
        <w:rPr>
          <w:sz w:val="32"/>
          <w:szCs w:val="32"/>
          <w:u w:val="single"/>
        </w:rPr>
        <w:t>Exemplo:</w:t>
      </w:r>
    </w:p>
    <w:p w14:paraId="796EE1EC" w14:textId="0BD07D8B" w:rsidR="00EA39FD" w:rsidRDefault="002B5E81" w:rsidP="006034A7">
      <w:pPr>
        <w:rPr>
          <w:sz w:val="32"/>
          <w:szCs w:val="32"/>
          <w:u w:val="single"/>
        </w:rPr>
      </w:pPr>
      <w:r w:rsidRPr="002B5E81">
        <w:rPr>
          <w:noProof/>
          <w:sz w:val="32"/>
          <w:szCs w:val="32"/>
          <w:u w:val="single"/>
        </w:rPr>
        <w:drawing>
          <wp:inline distT="0" distB="0" distL="0" distR="0" wp14:anchorId="401883CB" wp14:editId="0784C6EF">
            <wp:extent cx="2762636" cy="1152686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23F" w14:textId="66962FEE" w:rsidR="002B5E81" w:rsidRDefault="002B5E81" w:rsidP="006034A7">
      <w:pPr>
        <w:rPr>
          <w:sz w:val="32"/>
          <w:szCs w:val="32"/>
          <w:u w:val="single"/>
        </w:rPr>
      </w:pPr>
    </w:p>
    <w:p w14:paraId="2AB99D85" w14:textId="0F9C72F4" w:rsidR="002B5E81" w:rsidRDefault="00954793" w:rsidP="006034A7">
      <w:pPr>
        <w:rPr>
          <w:sz w:val="32"/>
          <w:szCs w:val="32"/>
          <w:u w:val="single"/>
        </w:rPr>
      </w:pPr>
      <w:r w:rsidRPr="00954793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15ECC78A" wp14:editId="37AFBA06">
            <wp:extent cx="2772162" cy="1257475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023" w14:textId="31BB6788" w:rsidR="001F587E" w:rsidRDefault="001F587E" w:rsidP="006034A7">
      <w:pPr>
        <w:rPr>
          <w:sz w:val="32"/>
          <w:szCs w:val="32"/>
          <w:u w:val="single"/>
        </w:rPr>
      </w:pPr>
    </w:p>
    <w:p w14:paraId="7D7FA80A" w14:textId="03C46AA6" w:rsidR="001F587E" w:rsidRDefault="001F587E" w:rsidP="00645F9A">
      <w:pPr>
        <w:pStyle w:val="Ttulo2"/>
        <w:jc w:val="left"/>
        <w:rPr>
          <w:sz w:val="36"/>
          <w:szCs w:val="36"/>
        </w:rPr>
      </w:pPr>
      <w:bookmarkStart w:id="38" w:name="_Toc74428489"/>
      <w:r w:rsidRPr="006034A7">
        <w:rPr>
          <w:sz w:val="36"/>
          <w:szCs w:val="36"/>
        </w:rPr>
        <w:t>A</w:t>
      </w:r>
      <w:r>
        <w:rPr>
          <w:sz w:val="36"/>
          <w:szCs w:val="36"/>
        </w:rPr>
        <w:t xml:space="preserve">dicionar </w:t>
      </w:r>
      <w:r w:rsidR="00645F9A">
        <w:rPr>
          <w:sz w:val="36"/>
          <w:szCs w:val="36"/>
        </w:rPr>
        <w:t>nova ligação entre dois aeroportos</w:t>
      </w:r>
      <w:r w:rsidR="00044C19">
        <w:rPr>
          <w:sz w:val="36"/>
          <w:szCs w:val="36"/>
        </w:rPr>
        <w:t>:</w:t>
      </w:r>
      <w:bookmarkEnd w:id="38"/>
    </w:p>
    <w:p w14:paraId="0FE25A78" w14:textId="442005A4" w:rsidR="00645F9A" w:rsidRPr="00645F9A" w:rsidRDefault="00CB6184" w:rsidP="00645F9A">
      <w:pPr>
        <w:rPr>
          <w:sz w:val="32"/>
          <w:szCs w:val="32"/>
        </w:rPr>
      </w:pPr>
      <w:r w:rsidRPr="00CB6184">
        <w:rPr>
          <w:noProof/>
          <w:sz w:val="32"/>
          <w:szCs w:val="32"/>
        </w:rPr>
        <w:drawing>
          <wp:inline distT="0" distB="0" distL="0" distR="0" wp14:anchorId="1B854BD5" wp14:editId="63BAE964">
            <wp:extent cx="5277587" cy="4096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938E" w14:textId="14989851" w:rsidR="001F587E" w:rsidRDefault="001F587E" w:rsidP="006034A7">
      <w:pPr>
        <w:rPr>
          <w:sz w:val="32"/>
          <w:szCs w:val="32"/>
          <w:u w:val="single"/>
        </w:rPr>
      </w:pPr>
    </w:p>
    <w:p w14:paraId="3D181FFC" w14:textId="381527B0" w:rsidR="00CB6184" w:rsidRDefault="00CB6184" w:rsidP="006034A7">
      <w:pPr>
        <w:rPr>
          <w:sz w:val="32"/>
          <w:szCs w:val="32"/>
        </w:rPr>
      </w:pPr>
      <w:r w:rsidRPr="00CB6184">
        <w:rPr>
          <w:sz w:val="32"/>
          <w:szCs w:val="32"/>
          <w:u w:val="single"/>
        </w:rPr>
        <w:t>Exemplo:</w:t>
      </w:r>
    </w:p>
    <w:p w14:paraId="1EA06E4B" w14:textId="0BB4078B" w:rsidR="00CB6184" w:rsidRDefault="00CB6184" w:rsidP="006034A7">
      <w:pPr>
        <w:rPr>
          <w:sz w:val="32"/>
          <w:szCs w:val="32"/>
        </w:rPr>
      </w:pPr>
    </w:p>
    <w:p w14:paraId="1492203D" w14:textId="1A760BF3" w:rsidR="00CB6184" w:rsidRDefault="0009601B" w:rsidP="006034A7">
      <w:pPr>
        <w:rPr>
          <w:sz w:val="32"/>
          <w:szCs w:val="32"/>
        </w:rPr>
      </w:pPr>
      <w:r w:rsidRPr="0009601B">
        <w:rPr>
          <w:noProof/>
          <w:sz w:val="32"/>
          <w:szCs w:val="32"/>
        </w:rPr>
        <w:drawing>
          <wp:inline distT="0" distB="0" distL="0" distR="0" wp14:anchorId="2D05D3D1" wp14:editId="539BC8E0">
            <wp:extent cx="2791215" cy="86689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2333" w14:textId="19259F70" w:rsidR="0009601B" w:rsidRDefault="003441FC" w:rsidP="006034A7">
      <w:pPr>
        <w:rPr>
          <w:sz w:val="32"/>
          <w:szCs w:val="32"/>
        </w:rPr>
      </w:pPr>
      <w:r w:rsidRPr="003441FC">
        <w:rPr>
          <w:noProof/>
          <w:sz w:val="32"/>
          <w:szCs w:val="32"/>
        </w:rPr>
        <w:drawing>
          <wp:inline distT="0" distB="0" distL="0" distR="0" wp14:anchorId="42FB82D4" wp14:editId="266DA1B0">
            <wp:extent cx="6847840" cy="1047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4AC7" w14:textId="222E941F" w:rsidR="00554621" w:rsidRDefault="00554621" w:rsidP="006034A7">
      <w:pPr>
        <w:rPr>
          <w:sz w:val="32"/>
          <w:szCs w:val="32"/>
        </w:rPr>
      </w:pPr>
    </w:p>
    <w:p w14:paraId="7AFBE998" w14:textId="213C060C" w:rsidR="00554621" w:rsidRDefault="00554621" w:rsidP="00554621">
      <w:pPr>
        <w:pStyle w:val="Ttulo2"/>
        <w:jc w:val="left"/>
        <w:rPr>
          <w:sz w:val="36"/>
          <w:szCs w:val="36"/>
        </w:rPr>
      </w:pPr>
      <w:bookmarkStart w:id="39" w:name="_Toc74428490"/>
      <w:r w:rsidRPr="006034A7">
        <w:rPr>
          <w:sz w:val="36"/>
          <w:szCs w:val="36"/>
        </w:rPr>
        <w:t>A</w:t>
      </w:r>
      <w:r>
        <w:rPr>
          <w:sz w:val="36"/>
          <w:szCs w:val="36"/>
        </w:rPr>
        <w:t>dicionar uma nova cidade</w:t>
      </w:r>
      <w:r w:rsidR="00044C19">
        <w:rPr>
          <w:sz w:val="36"/>
          <w:szCs w:val="36"/>
        </w:rPr>
        <w:t>:</w:t>
      </w:r>
      <w:bookmarkEnd w:id="39"/>
    </w:p>
    <w:p w14:paraId="6FF524FA" w14:textId="19A30BDE" w:rsidR="00554621" w:rsidRDefault="003E6BB7" w:rsidP="006034A7">
      <w:pPr>
        <w:rPr>
          <w:sz w:val="32"/>
          <w:szCs w:val="32"/>
        </w:rPr>
      </w:pPr>
      <w:r w:rsidRPr="003E6BB7">
        <w:rPr>
          <w:noProof/>
          <w:sz w:val="32"/>
          <w:szCs w:val="32"/>
        </w:rPr>
        <w:drawing>
          <wp:inline distT="0" distB="0" distL="0" distR="0" wp14:anchorId="1F0B1626" wp14:editId="075D62C2">
            <wp:extent cx="3458058" cy="438211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C32D" w14:textId="0DD23A97" w:rsidR="003E6BB7" w:rsidRDefault="003E6BB7" w:rsidP="006034A7">
      <w:pPr>
        <w:rPr>
          <w:sz w:val="32"/>
          <w:szCs w:val="32"/>
        </w:rPr>
      </w:pPr>
    </w:p>
    <w:p w14:paraId="551E70E5" w14:textId="2CB41935" w:rsidR="003E6BB7" w:rsidRPr="003E6BB7" w:rsidRDefault="003E6BB7" w:rsidP="006034A7">
      <w:pPr>
        <w:rPr>
          <w:sz w:val="32"/>
          <w:szCs w:val="32"/>
        </w:rPr>
      </w:pPr>
      <w:r w:rsidRPr="003E6BB7">
        <w:rPr>
          <w:sz w:val="32"/>
          <w:szCs w:val="32"/>
          <w:u w:val="single"/>
        </w:rPr>
        <w:t>Exemplo:</w:t>
      </w:r>
    </w:p>
    <w:p w14:paraId="0D9243E8" w14:textId="6F170101" w:rsidR="00554621" w:rsidRDefault="00554621" w:rsidP="006034A7">
      <w:pPr>
        <w:rPr>
          <w:sz w:val="32"/>
          <w:szCs w:val="32"/>
        </w:rPr>
      </w:pPr>
      <w:r w:rsidRPr="00554621">
        <w:rPr>
          <w:noProof/>
          <w:sz w:val="32"/>
          <w:szCs w:val="32"/>
        </w:rPr>
        <w:drawing>
          <wp:inline distT="0" distB="0" distL="0" distR="0" wp14:anchorId="03315EE9" wp14:editId="1812BECE">
            <wp:extent cx="2114845" cy="40010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434" w14:textId="77777777" w:rsidR="00461991" w:rsidRDefault="00461991" w:rsidP="006034A7">
      <w:pPr>
        <w:rPr>
          <w:sz w:val="32"/>
          <w:szCs w:val="32"/>
        </w:rPr>
      </w:pPr>
    </w:p>
    <w:p w14:paraId="3D71D7D7" w14:textId="195F7052" w:rsidR="003E6BB7" w:rsidRDefault="00461991" w:rsidP="006034A7">
      <w:pPr>
        <w:rPr>
          <w:sz w:val="32"/>
          <w:szCs w:val="32"/>
        </w:rPr>
      </w:pPr>
      <w:r w:rsidRPr="00461991">
        <w:rPr>
          <w:noProof/>
          <w:sz w:val="32"/>
          <w:szCs w:val="32"/>
        </w:rPr>
        <w:drawing>
          <wp:inline distT="0" distB="0" distL="0" distR="0" wp14:anchorId="297A9AFA" wp14:editId="5F984189">
            <wp:extent cx="2695951" cy="1276528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A6E4" w14:textId="1963865F" w:rsidR="00044C19" w:rsidRDefault="00044C19" w:rsidP="006034A7">
      <w:pPr>
        <w:rPr>
          <w:sz w:val="32"/>
          <w:szCs w:val="32"/>
        </w:rPr>
      </w:pPr>
    </w:p>
    <w:p w14:paraId="4648B470" w14:textId="67E03D57" w:rsidR="00044C19" w:rsidRDefault="00044C19" w:rsidP="006034A7">
      <w:pPr>
        <w:rPr>
          <w:sz w:val="32"/>
          <w:szCs w:val="32"/>
        </w:rPr>
      </w:pPr>
    </w:p>
    <w:p w14:paraId="209E107E" w14:textId="77777777" w:rsidR="00102A73" w:rsidRDefault="00102A73" w:rsidP="006034A7">
      <w:pPr>
        <w:rPr>
          <w:sz w:val="32"/>
          <w:szCs w:val="32"/>
        </w:rPr>
      </w:pPr>
    </w:p>
    <w:p w14:paraId="02A81DB2" w14:textId="0687D477" w:rsidR="00044C19" w:rsidRDefault="00044C19" w:rsidP="006034A7">
      <w:pPr>
        <w:rPr>
          <w:sz w:val="32"/>
          <w:szCs w:val="32"/>
        </w:rPr>
      </w:pPr>
    </w:p>
    <w:p w14:paraId="23EE7F73" w14:textId="12D75ED7" w:rsidR="00044C19" w:rsidRDefault="00044C19" w:rsidP="00044C19">
      <w:pPr>
        <w:pStyle w:val="Ttulo1"/>
      </w:pPr>
      <w:bookmarkStart w:id="40" w:name="_Toc74428491"/>
      <w:r>
        <w:lastRenderedPageBreak/>
        <w:t>Conclusão</w:t>
      </w:r>
      <w:bookmarkEnd w:id="40"/>
    </w:p>
    <w:p w14:paraId="26E635CF" w14:textId="77777777" w:rsidR="00340525" w:rsidRDefault="00340525" w:rsidP="00340525">
      <w:pPr>
        <w:rPr>
          <w:sz w:val="32"/>
          <w:szCs w:val="32"/>
        </w:rPr>
      </w:pPr>
    </w:p>
    <w:p w14:paraId="6B5E07C3" w14:textId="77898994" w:rsidR="00340525" w:rsidRPr="00340525" w:rsidRDefault="00340525" w:rsidP="00B12C7C">
      <w:pPr>
        <w:ind w:firstLine="720"/>
        <w:rPr>
          <w:sz w:val="32"/>
          <w:szCs w:val="32"/>
        </w:rPr>
      </w:pPr>
      <w:r>
        <w:rPr>
          <w:sz w:val="32"/>
          <w:szCs w:val="32"/>
        </w:rPr>
        <w:t>Para concluir</w:t>
      </w:r>
      <w:r w:rsidR="00B12C7C">
        <w:rPr>
          <w:sz w:val="32"/>
          <w:szCs w:val="32"/>
        </w:rPr>
        <w:t>, devo dizer que foi um projeto com um nível de dificuldade elevado</w:t>
      </w:r>
      <w:r w:rsidR="005951A6">
        <w:rPr>
          <w:sz w:val="32"/>
          <w:szCs w:val="32"/>
        </w:rPr>
        <w:t>,</w:t>
      </w:r>
      <w:r w:rsidR="00B12C7C">
        <w:rPr>
          <w:sz w:val="32"/>
          <w:szCs w:val="32"/>
        </w:rPr>
        <w:t xml:space="preserve"> que me deu muito trabalho a fazer. Não o consegui completar a 100%, mas aprendi muito durante o desenvolvimento do projeto</w:t>
      </w:r>
      <w:r w:rsidR="005951A6">
        <w:rPr>
          <w:sz w:val="32"/>
          <w:szCs w:val="32"/>
        </w:rPr>
        <w:t xml:space="preserve"> e consolidei muito do que aprendemos nas aulas durante este último semestre</w:t>
      </w:r>
      <w:r w:rsidR="00387905">
        <w:rPr>
          <w:sz w:val="32"/>
          <w:szCs w:val="32"/>
        </w:rPr>
        <w:t>.</w:t>
      </w:r>
    </w:p>
    <w:sectPr w:rsidR="00340525" w:rsidRPr="00340525" w:rsidSect="00842E7C">
      <w:footerReference w:type="even" r:id="rId41"/>
      <w:footerReference w:type="default" r:id="rId42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106B3" w14:textId="77777777" w:rsidR="000E2F70" w:rsidRDefault="000E2F70" w:rsidP="00E74B29">
      <w:r>
        <w:separator/>
      </w:r>
    </w:p>
  </w:endnote>
  <w:endnote w:type="continuationSeparator" w:id="0">
    <w:p w14:paraId="7631BA5A" w14:textId="77777777" w:rsidR="000E2F70" w:rsidRDefault="000E2F7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1B57E2F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3AB6AE6F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2F177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3235"/>
      <w:gridCol w:w="1078"/>
    </w:tblGrid>
    <w:tr w:rsidR="00C169FD" w14:paraId="408B27FD" w14:textId="77777777" w:rsidTr="00C169FD">
      <w:tc>
        <w:tcPr>
          <w:tcW w:w="1079" w:type="dxa"/>
        </w:tcPr>
        <w:p w14:paraId="23261BB4" w14:textId="77777777" w:rsidR="00C169FD" w:rsidRPr="00E74B29" w:rsidRDefault="00C169FD" w:rsidP="006709F1">
          <w:pPr>
            <w:pStyle w:val="Rodap"/>
          </w:pPr>
        </w:p>
      </w:tc>
      <w:tc>
        <w:tcPr>
          <w:tcW w:w="3235" w:type="dxa"/>
        </w:tcPr>
        <w:p w14:paraId="3DCE503E" w14:textId="1044E44C" w:rsidR="00C169FD" w:rsidRPr="00E74B29" w:rsidRDefault="00C169FD" w:rsidP="006709F1">
          <w:pPr>
            <w:pStyle w:val="Rodap"/>
            <w:jc w:val="right"/>
          </w:pPr>
          <w:r>
            <w:rPr>
              <w:rStyle w:val="Nmerodepgina"/>
            </w:rPr>
            <w:t xml:space="preserve">Relatório AED2 </w:t>
          </w:r>
          <w:sdt>
            <w:sdtPr>
              <w:rPr>
                <w:rStyle w:val="Nmerodepgina"/>
              </w:rPr>
              <w:id w:val="-1206949233"/>
              <w:docPartObj>
                <w:docPartGallery w:val="Page Numbers (Bottom of Page)"/>
                <w:docPartUnique/>
              </w:docPartObj>
            </w:sdtPr>
            <w:sdtEndPr>
              <w:rPr>
                <w:rStyle w:val="Nmerodepgina"/>
              </w:rPr>
            </w:sdtEndPr>
            <w:sdtContent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sdtContent>
          </w:sdt>
        </w:p>
      </w:tc>
      <w:tc>
        <w:tcPr>
          <w:tcW w:w="1078" w:type="dxa"/>
        </w:tcPr>
        <w:p w14:paraId="2EE9205C" w14:textId="77777777" w:rsidR="00C169FD" w:rsidRPr="00E74B29" w:rsidRDefault="00C169FD" w:rsidP="006709F1">
          <w:pPr>
            <w:pStyle w:val="Rodap"/>
          </w:pPr>
        </w:p>
      </w:tc>
    </w:tr>
  </w:tbl>
  <w:p w14:paraId="3589E216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B9DF7" w14:textId="77777777" w:rsidR="000E2F70" w:rsidRDefault="000E2F70" w:rsidP="00E74B29">
      <w:r>
        <w:separator/>
      </w:r>
    </w:p>
  </w:footnote>
  <w:footnote w:type="continuationSeparator" w:id="0">
    <w:p w14:paraId="3CA86D33" w14:textId="77777777" w:rsidR="000E2F70" w:rsidRDefault="000E2F7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BEB"/>
    <w:rsid w:val="00032539"/>
    <w:rsid w:val="00044C19"/>
    <w:rsid w:val="00086FA5"/>
    <w:rsid w:val="0009601B"/>
    <w:rsid w:val="000C4A19"/>
    <w:rsid w:val="000E2F70"/>
    <w:rsid w:val="000E447E"/>
    <w:rsid w:val="000E4641"/>
    <w:rsid w:val="00102A73"/>
    <w:rsid w:val="00137843"/>
    <w:rsid w:val="00151F66"/>
    <w:rsid w:val="00177F8D"/>
    <w:rsid w:val="00185F4A"/>
    <w:rsid w:val="001F587E"/>
    <w:rsid w:val="00247804"/>
    <w:rsid w:val="002B31BF"/>
    <w:rsid w:val="002B5E81"/>
    <w:rsid w:val="002D2200"/>
    <w:rsid w:val="002E0619"/>
    <w:rsid w:val="00330C79"/>
    <w:rsid w:val="00340525"/>
    <w:rsid w:val="003441FC"/>
    <w:rsid w:val="00387905"/>
    <w:rsid w:val="003E6BB7"/>
    <w:rsid w:val="0040564B"/>
    <w:rsid w:val="004566E0"/>
    <w:rsid w:val="00461991"/>
    <w:rsid w:val="0048120C"/>
    <w:rsid w:val="004909D9"/>
    <w:rsid w:val="00521481"/>
    <w:rsid w:val="00554621"/>
    <w:rsid w:val="005563B4"/>
    <w:rsid w:val="005951A6"/>
    <w:rsid w:val="005D396C"/>
    <w:rsid w:val="005F56E7"/>
    <w:rsid w:val="006034A7"/>
    <w:rsid w:val="00645F9A"/>
    <w:rsid w:val="00665110"/>
    <w:rsid w:val="006709F1"/>
    <w:rsid w:val="006C60E6"/>
    <w:rsid w:val="0080482A"/>
    <w:rsid w:val="00837914"/>
    <w:rsid w:val="00842E7C"/>
    <w:rsid w:val="00874FE7"/>
    <w:rsid w:val="0087527B"/>
    <w:rsid w:val="008B0E94"/>
    <w:rsid w:val="00912918"/>
    <w:rsid w:val="00952F7D"/>
    <w:rsid w:val="00954793"/>
    <w:rsid w:val="0095496A"/>
    <w:rsid w:val="009570FA"/>
    <w:rsid w:val="009611A0"/>
    <w:rsid w:val="009A38BA"/>
    <w:rsid w:val="00A10DD7"/>
    <w:rsid w:val="00A82BEB"/>
    <w:rsid w:val="00B12C7C"/>
    <w:rsid w:val="00B354E4"/>
    <w:rsid w:val="00B43E11"/>
    <w:rsid w:val="00BA2B3A"/>
    <w:rsid w:val="00C10CB6"/>
    <w:rsid w:val="00C169FD"/>
    <w:rsid w:val="00C755AB"/>
    <w:rsid w:val="00C956AE"/>
    <w:rsid w:val="00CB6184"/>
    <w:rsid w:val="00D43125"/>
    <w:rsid w:val="00D66A3A"/>
    <w:rsid w:val="00DC41CF"/>
    <w:rsid w:val="00DC6730"/>
    <w:rsid w:val="00DD736D"/>
    <w:rsid w:val="00DF198B"/>
    <w:rsid w:val="00DF47E1"/>
    <w:rsid w:val="00E74B29"/>
    <w:rsid w:val="00EA39FD"/>
    <w:rsid w:val="00F50791"/>
    <w:rsid w:val="00FB2F1A"/>
    <w:rsid w:val="00FB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CD14C1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Ttulo1">
    <w:name w:val="heading 1"/>
    <w:basedOn w:val="Normal"/>
    <w:next w:val="Normal"/>
    <w:link w:val="Ttulo1Carte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874FE7"/>
    <w:rPr>
      <w:b/>
      <w:sz w:val="4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DC41CF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rsid w:val="00DC41CF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DC41CF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DC41CF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DC41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mes\OneDrive\Ambiente%20de%20Trabalho\2&#186;semestre\AED2\trabalho%202\RelatorioAE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15B978340D4E37AD2E881DB098D47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BBEBA32-FBEC-423F-B3A8-D4844FC56D38}"/>
      </w:docPartPr>
      <w:docPartBody>
        <w:p w:rsidR="00191EB9" w:rsidRDefault="00C6280C">
          <w:pPr>
            <w:pStyle w:val="0815B978340D4E37AD2E881DB098D470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80C"/>
    <w:rsid w:val="00191EB9"/>
    <w:rsid w:val="00C6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815B978340D4E37AD2E881DB098D470">
    <w:name w:val="0815B978340D4E37AD2E881DB098D4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5141C0-2225-42F7-9C98-3BAB166C3E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RelatorioAED</Template>
  <TotalTime>0</TotalTime>
  <Pages>11</Pages>
  <Words>899</Words>
  <Characters>4859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2021-06-12T19:03:00Z</dcterms:created>
  <dcterms:modified xsi:type="dcterms:W3CDTF">2021-06-12T21:40:00Z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